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84078" w14:textId="23936EE7" w:rsidR="00D814C2" w:rsidRPr="0071025B" w:rsidRDefault="00BB0752" w:rsidP="00BB0752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r w:rsidRPr="0071025B">
        <w:rPr>
          <w:rFonts w:ascii="Times New Roman" w:hAnsi="Times New Roman" w:cs="Times New Roman"/>
          <w:sz w:val="44"/>
          <w:szCs w:val="44"/>
        </w:rPr>
        <w:t xml:space="preserve">TRƯỜNG ĐẠI HỌC </w:t>
      </w:r>
      <w:r w:rsidR="0057195A">
        <w:rPr>
          <w:rFonts w:ascii="Times New Roman" w:hAnsi="Times New Roman" w:cs="Times New Roman"/>
          <w:sz w:val="44"/>
          <w:szCs w:val="44"/>
        </w:rPr>
        <w:t>MỞ THÀNH PHỐ HỒ CHÍ MINH</w:t>
      </w:r>
    </w:p>
    <w:p w14:paraId="5F2DFAD5" w14:textId="639C528B" w:rsidR="0028192F" w:rsidRDefault="0028192F" w:rsidP="00BB0752">
      <w:pPr>
        <w:rPr>
          <w:rFonts w:ascii="Times New Roman" w:hAnsi="Times New Roman" w:cs="Times New Roman"/>
        </w:rPr>
      </w:pPr>
    </w:p>
    <w:p w14:paraId="01FCA2E9" w14:textId="77777777" w:rsidR="00BB0752" w:rsidRDefault="000D1D6B" w:rsidP="00BB07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4027CD7" w14:textId="77777777" w:rsidR="0028192F" w:rsidRDefault="0028192F" w:rsidP="00BB0752">
      <w:pPr>
        <w:rPr>
          <w:rFonts w:ascii="Times New Roman" w:hAnsi="Times New Roman" w:cs="Times New Roman"/>
        </w:rPr>
      </w:pPr>
    </w:p>
    <w:p w14:paraId="7E7C26C9" w14:textId="77777777" w:rsidR="0028192F" w:rsidRPr="0071025B" w:rsidRDefault="0028192F" w:rsidP="00BB0752">
      <w:pPr>
        <w:rPr>
          <w:rFonts w:ascii="Times New Roman" w:hAnsi="Times New Roman" w:cs="Times New Roman"/>
        </w:rPr>
      </w:pPr>
    </w:p>
    <w:p w14:paraId="7BE8E653" w14:textId="77777777" w:rsidR="00D814C2" w:rsidRPr="0071025B" w:rsidRDefault="00BB0752" w:rsidP="00BB075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1025B">
        <w:rPr>
          <w:rFonts w:ascii="Times New Roman" w:hAnsi="Times New Roman" w:cs="Times New Roman"/>
          <w:b/>
          <w:sz w:val="52"/>
          <w:szCs w:val="52"/>
        </w:rPr>
        <w:t xml:space="preserve">Báo Cáo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Đồ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Án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Lập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Trình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Ứng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Dụng</w:t>
      </w:r>
      <w:proofErr w:type="spellEnd"/>
      <w:r w:rsidRPr="0071025B">
        <w:rPr>
          <w:rFonts w:ascii="Times New Roman" w:hAnsi="Times New Roman" w:cs="Times New Roman"/>
          <w:b/>
          <w:sz w:val="52"/>
          <w:szCs w:val="52"/>
        </w:rPr>
        <w:t xml:space="preserve"> Di </w:t>
      </w:r>
      <w:proofErr w:type="spellStart"/>
      <w:r w:rsidRPr="0071025B">
        <w:rPr>
          <w:rFonts w:ascii="Times New Roman" w:hAnsi="Times New Roman" w:cs="Times New Roman"/>
          <w:b/>
          <w:sz w:val="52"/>
          <w:szCs w:val="52"/>
        </w:rPr>
        <w:t>Động</w:t>
      </w:r>
      <w:proofErr w:type="spellEnd"/>
    </w:p>
    <w:p w14:paraId="30D9015A" w14:textId="77777777" w:rsidR="00D814C2" w:rsidRPr="0071025B" w:rsidRDefault="00D814C2" w:rsidP="00D814C2">
      <w:pPr>
        <w:rPr>
          <w:rFonts w:ascii="Times New Roman" w:hAnsi="Times New Roman" w:cs="Times New Roman"/>
        </w:rPr>
      </w:pPr>
    </w:p>
    <w:p w14:paraId="1015B5A3" w14:textId="77777777" w:rsidR="00BB0752" w:rsidRPr="0071025B" w:rsidRDefault="00D814C2" w:rsidP="00BB0752">
      <w:pPr>
        <w:ind w:firstLine="720"/>
        <w:rPr>
          <w:rFonts w:ascii="Times New Roman" w:hAnsi="Times New Roman" w:cs="Times New Roman"/>
          <w:b/>
          <w:color w:val="002060"/>
          <w:sz w:val="56"/>
          <w:szCs w:val="56"/>
        </w:rPr>
      </w:pPr>
      <w:proofErr w:type="spellStart"/>
      <w:r w:rsidRPr="0071025B">
        <w:rPr>
          <w:rFonts w:ascii="Times New Roman" w:hAnsi="Times New Roman" w:cs="Times New Roman"/>
          <w:u w:val="single"/>
        </w:rPr>
        <w:t>Ứng</w:t>
      </w:r>
      <w:proofErr w:type="spellEnd"/>
      <w:r w:rsidRPr="0071025B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71025B">
        <w:rPr>
          <w:rFonts w:ascii="Times New Roman" w:hAnsi="Times New Roman" w:cs="Times New Roman"/>
          <w:u w:val="single"/>
        </w:rPr>
        <w:t>Dụng</w:t>
      </w:r>
      <w:proofErr w:type="spellEnd"/>
      <w:r w:rsidRPr="0071025B">
        <w:rPr>
          <w:rFonts w:ascii="Times New Roman" w:hAnsi="Times New Roman" w:cs="Times New Roman"/>
          <w:u w:val="single"/>
        </w:rPr>
        <w:t>:</w:t>
      </w:r>
      <w:r w:rsidRPr="0071025B">
        <w:rPr>
          <w:rFonts w:ascii="Times New Roman" w:hAnsi="Times New Roman" w:cs="Times New Roman"/>
        </w:rPr>
        <w:t xml:space="preserve">    </w:t>
      </w:r>
      <w:r w:rsidRPr="0071025B">
        <w:rPr>
          <w:rFonts w:ascii="Times New Roman" w:hAnsi="Times New Roman" w:cs="Times New Roman"/>
        </w:rPr>
        <w:tab/>
        <w:t xml:space="preserve"> </w:t>
      </w:r>
      <w:r w:rsidRPr="0071025B">
        <w:rPr>
          <w:rFonts w:ascii="Times New Roman" w:hAnsi="Times New Roman" w:cs="Times New Roman"/>
        </w:rPr>
        <w:tab/>
        <w:t xml:space="preserve"> </w:t>
      </w:r>
      <w:r w:rsidRPr="0071025B">
        <w:rPr>
          <w:rFonts w:ascii="Times New Roman" w:hAnsi="Times New Roman" w:cs="Times New Roman"/>
          <w:b/>
          <w:color w:val="002060"/>
          <w:sz w:val="60"/>
          <w:szCs w:val="60"/>
        </w:rPr>
        <w:t>GAME BẦU CUA</w:t>
      </w:r>
    </w:p>
    <w:p w14:paraId="2BE5DCD2" w14:textId="4194CB06" w:rsidR="00D814C2" w:rsidRPr="0071025B" w:rsidRDefault="00BB0752" w:rsidP="00BB0752">
      <w:pPr>
        <w:ind w:firstLine="720"/>
        <w:jc w:val="right"/>
        <w:rPr>
          <w:rFonts w:ascii="Times New Roman" w:hAnsi="Times New Roman" w:cs="Times New Roman"/>
          <w:b/>
          <w:color w:val="446530" w:themeColor="accent2" w:themeShade="80"/>
          <w:sz w:val="36"/>
          <w:szCs w:val="36"/>
        </w:rPr>
      </w:pPr>
      <w:r w:rsidRPr="0071025B">
        <w:rPr>
          <w:rFonts w:ascii="Times New Roman" w:hAnsi="Times New Roman" w:cs="Times New Roman"/>
          <w:b/>
          <w:color w:val="446530" w:themeColor="accent2" w:themeShade="80"/>
          <w:sz w:val="52"/>
          <w:szCs w:val="52"/>
        </w:rPr>
        <w:tab/>
      </w:r>
      <w:r w:rsidRPr="0071025B">
        <w:rPr>
          <w:rFonts w:ascii="Times New Roman" w:hAnsi="Times New Roman" w:cs="Times New Roman"/>
          <w:b/>
          <w:color w:val="446530" w:themeColor="accent2" w:themeShade="80"/>
          <w:sz w:val="52"/>
          <w:szCs w:val="52"/>
        </w:rPr>
        <w:tab/>
      </w:r>
      <w:r w:rsidRPr="0071025B">
        <w:rPr>
          <w:rFonts w:ascii="Times New Roman" w:hAnsi="Times New Roman" w:cs="Times New Roman"/>
          <w:b/>
          <w:color w:val="446530" w:themeColor="accent2" w:themeShade="80"/>
          <w:sz w:val="52"/>
          <w:szCs w:val="52"/>
        </w:rPr>
        <w:tab/>
      </w:r>
    </w:p>
    <w:p w14:paraId="2C553D61" w14:textId="77777777" w:rsidR="00D814C2" w:rsidRPr="0071025B" w:rsidRDefault="00D814C2" w:rsidP="00D814C2">
      <w:pPr>
        <w:ind w:firstLine="720"/>
        <w:rPr>
          <w:rFonts w:ascii="Times New Roman" w:hAnsi="Times New Roman" w:cs="Times New Roman"/>
          <w:b/>
          <w:color w:val="002060"/>
          <w:sz w:val="52"/>
          <w:szCs w:val="52"/>
        </w:rPr>
      </w:pPr>
    </w:p>
    <w:p w14:paraId="49561891" w14:textId="35F01A3B" w:rsidR="007C45B4" w:rsidRPr="00877CE6" w:rsidRDefault="00E50610" w:rsidP="00E50610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: Văn Bảo Ngân</w:t>
      </w:r>
      <w:r w:rsidR="00D063ED" w:rsidRPr="00877CE6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546AB6B6" w14:textId="77777777" w:rsidR="00E50610" w:rsidRPr="002A1681" w:rsidRDefault="00E50610" w:rsidP="00E50610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A1681">
        <w:rPr>
          <w:rFonts w:ascii="Times New Roman" w:hAnsi="Times New Roman" w:cs="Times New Roman"/>
          <w:b/>
          <w:sz w:val="40"/>
          <w:szCs w:val="40"/>
        </w:rPr>
        <w:lastRenderedPageBreak/>
        <w:t>MỤC LỤC</w:t>
      </w:r>
    </w:p>
    <w:p w14:paraId="1CF055DC" w14:textId="77777777" w:rsidR="00E50610" w:rsidRPr="002A1681" w:rsidRDefault="00E50610" w:rsidP="00E50610">
      <w:pPr>
        <w:tabs>
          <w:tab w:val="right" w:pos="10773"/>
        </w:tabs>
        <w:rPr>
          <w:rFonts w:ascii="Times New Roman" w:hAnsi="Times New Roman" w:cs="Times New Roman"/>
          <w:b/>
          <w:sz w:val="36"/>
          <w:szCs w:val="36"/>
        </w:rPr>
      </w:pPr>
      <w:r w:rsidRPr="002A1681">
        <w:rPr>
          <w:rFonts w:ascii="Times New Roman" w:hAnsi="Times New Roman" w:cs="Times New Roman"/>
          <w:b/>
          <w:sz w:val="36"/>
          <w:szCs w:val="36"/>
        </w:rPr>
        <w:t>CHỦ ĐỀ</w:t>
      </w:r>
      <w:r w:rsidRPr="002A1681">
        <w:rPr>
          <w:rFonts w:ascii="Times New Roman" w:hAnsi="Times New Roman" w:cs="Times New Roman"/>
          <w:b/>
          <w:sz w:val="36"/>
          <w:szCs w:val="36"/>
        </w:rPr>
        <w:tab/>
        <w:t>TRANG</w:t>
      </w:r>
    </w:p>
    <w:p w14:paraId="79B6962C" w14:textId="6CD37B35" w:rsidR="00E50610" w:rsidRPr="00E50610" w:rsidRDefault="00E50610" w:rsidP="00E50610">
      <w:pPr>
        <w:tabs>
          <w:tab w:val="right" w:leader="dot" w:pos="10348"/>
        </w:tabs>
        <w:rPr>
          <w:rFonts w:ascii="Times New Roman" w:hAnsi="Times New Roman" w:cs="Times New Roman"/>
          <w:b/>
          <w:sz w:val="28"/>
          <w:szCs w:val="28"/>
        </w:rPr>
      </w:pPr>
      <w:r w:rsidRPr="002A1681">
        <w:rPr>
          <w:rFonts w:ascii="Times New Roman" w:hAnsi="Times New Roman" w:cs="Times New Roman"/>
          <w:b/>
          <w:sz w:val="28"/>
          <w:szCs w:val="28"/>
        </w:rPr>
        <w:t>CHƯƠNG I: MỞ ĐẦU</w:t>
      </w:r>
      <w:r w:rsidRPr="002A1681">
        <w:rPr>
          <w:rFonts w:ascii="Times New Roman" w:hAnsi="Times New Roman" w:cs="Times New Roman"/>
          <w:b/>
          <w:sz w:val="28"/>
          <w:szCs w:val="28"/>
        </w:rPr>
        <w:tab/>
      </w:r>
      <w:r w:rsidRPr="00A845FC">
        <w:rPr>
          <w:rFonts w:ascii="Times New Roman" w:hAnsi="Times New Roman" w:cs="Times New Roman"/>
          <w:b/>
          <w:sz w:val="28"/>
          <w:szCs w:val="28"/>
        </w:rPr>
        <w:t>3</w:t>
      </w:r>
    </w:p>
    <w:p w14:paraId="6CAC0B2B" w14:textId="6569051D" w:rsidR="00E50610" w:rsidRPr="002A1681" w:rsidRDefault="00E50610" w:rsidP="00E50610">
      <w:pPr>
        <w:tabs>
          <w:tab w:val="right" w:leader="dot" w:pos="10348"/>
        </w:tabs>
        <w:rPr>
          <w:rFonts w:ascii="Times New Roman" w:hAnsi="Times New Roman" w:cs="Times New Roman"/>
          <w:b/>
          <w:sz w:val="28"/>
          <w:szCs w:val="28"/>
        </w:rPr>
      </w:pPr>
      <w:r w:rsidRPr="002A1681">
        <w:rPr>
          <w:rFonts w:ascii="Times New Roman" w:hAnsi="Times New Roman" w:cs="Times New Roman"/>
          <w:b/>
          <w:sz w:val="28"/>
          <w:szCs w:val="28"/>
        </w:rPr>
        <w:t>CHƯƠNG I</w:t>
      </w:r>
      <w:r>
        <w:rPr>
          <w:rFonts w:ascii="Times New Roman" w:hAnsi="Times New Roman" w:cs="Times New Roman"/>
          <w:b/>
          <w:sz w:val="28"/>
          <w:szCs w:val="28"/>
        </w:rPr>
        <w:t>I</w:t>
      </w:r>
      <w:r w:rsidRPr="002A1681">
        <w:rPr>
          <w:rFonts w:ascii="Times New Roman" w:hAnsi="Times New Roman" w:cs="Times New Roman"/>
          <w:b/>
          <w:sz w:val="28"/>
          <w:szCs w:val="28"/>
        </w:rPr>
        <w:t>: KHÁM PHÁ GAME ANDROID “BẦU CUA”</w:t>
      </w:r>
      <w:r w:rsidRPr="002A1681">
        <w:rPr>
          <w:rFonts w:ascii="Times New Roman" w:hAnsi="Times New Roman" w:cs="Times New Roman"/>
          <w:b/>
          <w:sz w:val="28"/>
          <w:szCs w:val="28"/>
        </w:rPr>
        <w:tab/>
      </w:r>
      <w:r w:rsidRPr="00A845FC">
        <w:rPr>
          <w:rFonts w:ascii="Times New Roman" w:hAnsi="Times New Roman" w:cs="Times New Roman"/>
          <w:b/>
          <w:sz w:val="28"/>
          <w:szCs w:val="28"/>
        </w:rPr>
        <w:t>19</w:t>
      </w:r>
    </w:p>
    <w:p w14:paraId="1F35741F" w14:textId="77777777" w:rsidR="00E50610" w:rsidRPr="002A1681" w:rsidRDefault="00E50610" w:rsidP="00E50610">
      <w:pPr>
        <w:numPr>
          <w:ilvl w:val="0"/>
          <w:numId w:val="33"/>
        </w:numPr>
        <w:tabs>
          <w:tab w:val="right" w:leader="dot" w:pos="10348"/>
        </w:tabs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2A168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ab/>
      </w:r>
      <w:r w:rsidRPr="00A845FC">
        <w:rPr>
          <w:rFonts w:ascii="Times New Roman" w:hAnsi="Times New Roman" w:cs="Times New Roman"/>
          <w:b/>
          <w:sz w:val="28"/>
          <w:szCs w:val="28"/>
        </w:rPr>
        <w:t>19</w:t>
      </w:r>
    </w:p>
    <w:p w14:paraId="60B49AB5" w14:textId="77777777" w:rsidR="00E50610" w:rsidRPr="002A1681" w:rsidRDefault="00E50610" w:rsidP="00E50610">
      <w:pPr>
        <w:numPr>
          <w:ilvl w:val="0"/>
          <w:numId w:val="33"/>
        </w:numPr>
        <w:tabs>
          <w:tab w:val="right" w:leader="dot" w:pos="10348"/>
        </w:tabs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A168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ab/>
      </w:r>
      <w:r w:rsidRPr="00A845FC">
        <w:rPr>
          <w:rFonts w:ascii="Times New Roman" w:hAnsi="Times New Roman" w:cs="Times New Roman"/>
          <w:b/>
          <w:sz w:val="28"/>
          <w:szCs w:val="28"/>
        </w:rPr>
        <w:t>19</w:t>
      </w:r>
    </w:p>
    <w:p w14:paraId="0B9FFC9B" w14:textId="0211EB80" w:rsidR="00E50610" w:rsidRPr="0028192F" w:rsidRDefault="00E50610" w:rsidP="00E50610">
      <w:pPr>
        <w:numPr>
          <w:ilvl w:val="0"/>
          <w:numId w:val="33"/>
        </w:numPr>
        <w:tabs>
          <w:tab w:val="right" w:leader="dot" w:pos="10348"/>
        </w:tabs>
        <w:contextualSpacing/>
        <w:rPr>
          <w:rFonts w:ascii="Times New Roman" w:hAnsi="Times New Roman" w:cs="Times New Roman"/>
          <w:sz w:val="28"/>
          <w:szCs w:val="28"/>
        </w:rPr>
        <w:sectPr w:rsidR="00E50610" w:rsidRPr="0028192F" w:rsidSect="00E50610">
          <w:pgSz w:w="12240" w:h="15840"/>
          <w:pgMar w:top="284" w:right="474" w:bottom="568" w:left="709" w:header="720" w:footer="275" w:gutter="0"/>
          <w:cols w:space="720"/>
          <w:titlePg/>
          <w:docGrid w:linePitch="360"/>
        </w:sectPr>
      </w:pPr>
      <w:r w:rsidRPr="002A1681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81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2A1681">
        <w:rPr>
          <w:rFonts w:ascii="Times New Roman" w:hAnsi="Times New Roman" w:cs="Times New Roman"/>
          <w:sz w:val="28"/>
          <w:szCs w:val="28"/>
        </w:rPr>
        <w:t xml:space="preserve"> Liên Quan</w:t>
      </w:r>
      <w:r w:rsidRPr="002A1681">
        <w:rPr>
          <w:rFonts w:ascii="Times New Roman" w:hAnsi="Times New Roman" w:cs="Times New Roman"/>
          <w:sz w:val="28"/>
          <w:szCs w:val="28"/>
        </w:rPr>
        <w:tab/>
      </w:r>
      <w:r w:rsidRPr="00A845FC">
        <w:rPr>
          <w:rFonts w:ascii="Times New Roman" w:hAnsi="Times New Roman" w:cs="Times New Roman"/>
          <w:b/>
          <w:sz w:val="28"/>
          <w:szCs w:val="28"/>
        </w:rPr>
        <w:t>2</w:t>
      </w:r>
    </w:p>
    <w:p w14:paraId="6123ED4A" w14:textId="77777777" w:rsidR="00543B1B" w:rsidRPr="0071025B" w:rsidRDefault="00543B1B" w:rsidP="007C45B4">
      <w:pPr>
        <w:rPr>
          <w:rFonts w:ascii="Times New Roman" w:hAnsi="Times New Roman" w:cs="Times New Roman"/>
          <w:sz w:val="28"/>
          <w:szCs w:val="28"/>
        </w:rPr>
      </w:pPr>
    </w:p>
    <w:p w14:paraId="3F7979D0" w14:textId="77777777" w:rsidR="007C45B4" w:rsidRPr="007C45B4" w:rsidRDefault="007C45B4" w:rsidP="007C45B4">
      <w:pPr>
        <w:keepNext/>
        <w:keepLines/>
        <w:spacing w:before="720" w:after="24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7C45B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CHƯƠNG I: MỞ ĐẦU</w:t>
      </w:r>
    </w:p>
    <w:p w14:paraId="3242F1A3" w14:textId="77777777" w:rsidR="007C45B4" w:rsidRPr="000A1CF1" w:rsidRDefault="007C45B4" w:rsidP="000A1CF1">
      <w:pPr>
        <w:pStyle w:val="ListParagraph"/>
        <w:spacing w:before="120" w:after="320"/>
        <w:outlineLvl w:val="1"/>
        <w:rPr>
          <w:rFonts w:ascii="Times New Roman" w:eastAsia="Calibri" w:hAnsi="Times New Roman" w:cs="Times New Roman"/>
          <w:b/>
          <w:color w:val="000000"/>
          <w:sz w:val="30"/>
          <w:szCs w:val="30"/>
        </w:rPr>
      </w:pPr>
      <w:proofErr w:type="spellStart"/>
      <w:r w:rsidRPr="000A1CF1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Giớ</w:t>
      </w:r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i</w:t>
      </w:r>
      <w:proofErr w:type="spellEnd"/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T</w:t>
      </w:r>
      <w:r w:rsidRPr="000A1CF1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hiệ</w:t>
      </w:r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u</w:t>
      </w:r>
      <w:proofErr w:type="spellEnd"/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 xml:space="preserve"> Chung </w:t>
      </w:r>
      <w:proofErr w:type="spellStart"/>
      <w:r w:rsidR="00CA2D14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V</w:t>
      </w:r>
      <w:r w:rsidRPr="000A1CF1">
        <w:rPr>
          <w:rFonts w:ascii="Times New Roman" w:eastAsia="Calibri" w:hAnsi="Times New Roman" w:cs="Times New Roman"/>
          <w:b/>
          <w:color w:val="000000"/>
          <w:sz w:val="30"/>
          <w:szCs w:val="30"/>
        </w:rPr>
        <w:t>ề</w:t>
      </w:r>
      <w:proofErr w:type="spellEnd"/>
      <w:r w:rsidRPr="000A1CF1">
        <w:rPr>
          <w:rFonts w:ascii="Times New Roman" w:eastAsia="Calibri" w:hAnsi="Times New Roman" w:cs="Times New Roman"/>
          <w:b/>
          <w:color w:val="000000"/>
          <w:sz w:val="30"/>
          <w:szCs w:val="30"/>
        </w:rPr>
        <w:t xml:space="preserve"> Android</w:t>
      </w:r>
    </w:p>
    <w:p w14:paraId="4D3CC238" w14:textId="77777777" w:rsidR="007C45B4" w:rsidRPr="0080447A" w:rsidRDefault="007C45B4" w:rsidP="007C45B4">
      <w:p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   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là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điều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hành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điện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thoại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di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động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nguồn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mở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miễn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phí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do Google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phát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triển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dựa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trên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nền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tảng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của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Linux.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Bất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kỳ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một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hãng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xuất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phần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nào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đều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có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thể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tự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do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sử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điều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hành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của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mình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miễn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là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ấy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đáp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được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tiêu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chuẩn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cơ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do Google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đặt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ra (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có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cảm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chạm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, GPS, 3G</w:t>
      </w:r>
      <w:r w:rsidR="0071025B"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…).</w:t>
      </w:r>
    </w:p>
    <w:p w14:paraId="2EF3CD8A" w14:textId="77777777" w:rsidR="007C45B4" w:rsidRPr="0080447A" w:rsidRDefault="007C45B4" w:rsidP="007C45B4">
      <w:p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     Các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nhà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xuất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có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thể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tự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do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thay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đổi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phiên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trên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máy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của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mình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một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tự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do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không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cần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phải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xin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phép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hay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trả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bất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kì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khoản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phí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nào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nhưng</w:t>
      </w:r>
      <w:proofErr w:type="spellEnd"/>
      <w:r w:rsidR="0071025B"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phải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đảm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bảo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tính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tương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thích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ngược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(backward compatibility)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của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phiên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bản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chế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riêng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đó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.</w:t>
      </w:r>
    </w:p>
    <w:p w14:paraId="5A20EFE3" w14:textId="77777777" w:rsidR="007C45B4" w:rsidRPr="0080447A" w:rsidRDefault="007C45B4" w:rsidP="007C45B4">
      <w:p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   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là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nền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tảng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di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động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bao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gồm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một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điều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hành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midware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một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số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chủ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đạo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.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Bộ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công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cụ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 SDK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cung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cấp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công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cụ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bộ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thư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viên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hàm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API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cần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để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phát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triển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ứng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nền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tảng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sử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ngôn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ngữ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lập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trình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java.</w:t>
      </w:r>
    </w:p>
    <w:p w14:paraId="3C9FBF9E" w14:textId="77777777" w:rsidR="007C45B4" w:rsidRPr="0080447A" w:rsidRDefault="007C45B4" w:rsidP="007C45B4">
      <w:p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Những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tính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năng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mà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nền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tảng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hổ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trợ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:</w:t>
      </w:r>
    </w:p>
    <w:p w14:paraId="5786D64E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>Application framework</w:t>
      </w:r>
      <w:r w:rsidRPr="0080447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:</w:t>
      </w: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Cho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phép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tái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sử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thay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thế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thành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phần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sẳn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có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của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Android.</w:t>
      </w:r>
    </w:p>
    <w:p w14:paraId="6AD85A3B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 xml:space="preserve">Dalvik virtual </w:t>
      </w:r>
      <w:proofErr w:type="spellStart"/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>macine</w:t>
      </w:r>
      <w:proofErr w:type="spellEnd"/>
      <w:r w:rsidRPr="0080447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:</w:t>
      </w: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Máy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ảo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java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được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tối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ưu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hóa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cho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di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động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090A78DB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proofErr w:type="spellStart"/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>Intergrated</w:t>
      </w:r>
      <w:proofErr w:type="spellEnd"/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 xml:space="preserve"> browser</w:t>
      </w:r>
      <w:r w:rsidRPr="0080447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:</w:t>
      </w: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Trình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duyệt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web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tích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hợp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được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xây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dựng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dựa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trên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WebKIT</w:t>
      </w:r>
      <w:proofErr w:type="spellEnd"/>
      <w:proofErr w:type="gram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engine.</w:t>
      </w:r>
    </w:p>
    <w:p w14:paraId="71CB20EE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>Optimized graphics</w:t>
      </w:r>
      <w:r w:rsidRPr="0080447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:</w:t>
      </w: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Hổ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trợ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bộ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thư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viện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2D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3D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dự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vào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đặc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tả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OpenGL ES 1.0.</w:t>
      </w:r>
    </w:p>
    <w:p w14:paraId="18BB2D38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/>
          <w:color w:val="000000"/>
          <w:sz w:val="26"/>
          <w:szCs w:val="26"/>
        </w:rPr>
        <w:t>SQLite</w:t>
      </w:r>
      <w:r w:rsidRPr="0080447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:</w:t>
      </w: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DBMS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dùng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để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lưu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trữ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dữ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liệu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có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cấu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trúc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5FC28067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Hổ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trở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định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dạng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media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phổ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biến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như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: MPEG4, H.264, MP3, AAC, ARM, JPG, PNG, GIF.</w:t>
      </w:r>
    </w:p>
    <w:p w14:paraId="43C4DF10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Hổ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trợ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thoại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trên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nền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tảng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GSM (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Phụ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thuộc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phần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cứng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).</w:t>
      </w:r>
    </w:p>
    <w:p w14:paraId="72AE3503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Bluetooth, EDGE, 3G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WiFi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Phụ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thuộc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phần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cứng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).</w:t>
      </w:r>
    </w:p>
    <w:p w14:paraId="2034A9E1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Camera, GPS, la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bàn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cảm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biến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Phụ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thuộc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vài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phần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cứng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thiết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bị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).</w:t>
      </w:r>
    </w:p>
    <w:p w14:paraId="1F65E4E6" w14:textId="77777777" w:rsidR="007C45B4" w:rsidRPr="0080447A" w:rsidRDefault="007C45B4" w:rsidP="0071025B">
      <w:pPr>
        <w:pStyle w:val="ListParagraph"/>
        <w:numPr>
          <w:ilvl w:val="0"/>
          <w:numId w:val="19"/>
        </w:numPr>
        <w:spacing w:after="140" w:line="276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Bộ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công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cụ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phát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triển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ứng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dụng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mạnh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mẽ</w:t>
      </w:r>
      <w:proofErr w:type="spellEnd"/>
      <w:r w:rsidRPr="0080447A">
        <w:rPr>
          <w:rFonts w:ascii="Times New Roman" w:eastAsia="Calibri" w:hAnsi="Times New Roman" w:cs="Times New Roman"/>
          <w:color w:val="000000"/>
          <w:sz w:val="26"/>
          <w:szCs w:val="26"/>
        </w:rPr>
        <w:t>.</w:t>
      </w:r>
    </w:p>
    <w:p w14:paraId="230AFBF6" w14:textId="77777777" w:rsidR="00392E89" w:rsidRPr="0080447A" w:rsidRDefault="007C45B4" w:rsidP="00741B64">
      <w:pPr>
        <w:spacing w:after="140"/>
        <w:jc w:val="both"/>
        <w:rPr>
          <w:rFonts w:ascii="Times New Roman" w:eastAsia="Calibri" w:hAnsi="Times New Roman" w:cs="Times New Roman"/>
          <w:iCs/>
          <w:color w:val="000000"/>
          <w:sz w:val="26"/>
          <w:szCs w:val="26"/>
        </w:rPr>
      </w:pPr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    Ở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chương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sau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chúng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ta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sẽ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</w:t>
      </w:r>
      <w:r w:rsidR="0071025B"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ề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cập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sâu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hơn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về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vấn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đề</w:t>
      </w:r>
      <w:proofErr w:type="spellEnd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củ</w:t>
      </w:r>
      <w:r w:rsidR="0071025B"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>a</w:t>
      </w:r>
      <w:proofErr w:type="spellEnd"/>
      <w:r w:rsidR="0071025B" w:rsidRPr="0080447A">
        <w:rPr>
          <w:rFonts w:ascii="Times New Roman" w:eastAsia="Calibri" w:hAnsi="Times New Roman" w:cs="Times New Roman"/>
          <w:iCs/>
          <w:color w:val="000000"/>
          <w:sz w:val="26"/>
          <w:szCs w:val="26"/>
        </w:rPr>
        <w:t xml:space="preserve"> ANDROID</w:t>
      </w:r>
    </w:p>
    <w:p w14:paraId="4D34D069" w14:textId="4D97B27A" w:rsidR="00FD2A7F" w:rsidRPr="0088575B" w:rsidRDefault="00FD2A7F" w:rsidP="00BE77E7">
      <w:pPr>
        <w:pStyle w:val="1"/>
      </w:pPr>
      <w:r w:rsidRPr="0088575B">
        <w:t xml:space="preserve"> </w:t>
      </w:r>
    </w:p>
    <w:p w14:paraId="7E2C19B1" w14:textId="40F608BD" w:rsidR="00FD2A7F" w:rsidRDefault="00FD2A7F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9BA06CA" w14:textId="30A33BD7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13B7363" w14:textId="60C64CFE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28496AD" w14:textId="23952718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2C0978B2" w14:textId="77777777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7CE29B6D" w14:textId="0B5F0D9F" w:rsidR="004C3910" w:rsidRDefault="004C39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589A38D2" w14:textId="2F82A2A3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1A61298" w14:textId="1B2420B8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540801F8" w14:textId="524059BD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9BF8EEA" w14:textId="14DA6607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1988C4CE" w14:textId="2EF2D766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53E1F40" w14:textId="2B41A0C2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FC10966" w14:textId="7B923623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333E3BD" w14:textId="77777777" w:rsidR="00E50610" w:rsidRDefault="00E506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1C7195D1" w14:textId="77777777" w:rsidR="004C3910" w:rsidRDefault="004C3910" w:rsidP="00FD2A7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C8D3816" w14:textId="18EFA8D4" w:rsidR="004C3910" w:rsidRPr="00392E89" w:rsidRDefault="004C3910" w:rsidP="00E50610">
      <w:pPr>
        <w:keepNext/>
        <w:keepLines/>
        <w:spacing w:before="720" w:after="24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392E8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CHƯƠNG II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I: KHÁM PHÁ GAME ANDROID “BẦU CUA”</w:t>
      </w:r>
    </w:p>
    <w:p w14:paraId="60AD7091" w14:textId="77777777" w:rsidR="00A36F27" w:rsidRPr="00A36F27" w:rsidRDefault="00A36F27" w:rsidP="00A36F2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</w:pPr>
      <w:proofErr w:type="spellStart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Mô</w:t>
      </w:r>
      <w:proofErr w:type="spellEnd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tả</w:t>
      </w:r>
      <w:proofErr w:type="spellEnd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trò</w:t>
      </w:r>
      <w:proofErr w:type="spellEnd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chơi</w:t>
      </w:r>
      <w:proofErr w:type="spellEnd"/>
    </w:p>
    <w:p w14:paraId="78C45CF0" w14:textId="77777777" w:rsidR="00A36F27" w:rsidRPr="00A36F27" w:rsidRDefault="00A36F27" w:rsidP="00A36F2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Game Android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“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Bầ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Cua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”</w:t>
      </w:r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xác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định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offline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nên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yê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kết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nối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môi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trườ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Internet.</w:t>
      </w:r>
    </w:p>
    <w:p w14:paraId="202E6378" w14:textId="6FA7E3A2" w:rsidR="00A36F27" w:rsidRDefault="00A36F27" w:rsidP="00A36F2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nhỏ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nhiều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đến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cơ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sở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dữ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liệu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Việc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trữ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dữ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liệu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đơn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giản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thoát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khỏi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game,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vẫn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giữ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nguyên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lúc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thoát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khỏi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game.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Vì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y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game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CSDL SQLite,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Shared Preferences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trữ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tin.</w:t>
      </w:r>
    </w:p>
    <w:p w14:paraId="16D4A6FB" w14:textId="3A9737DF" w:rsidR="00E50610" w:rsidRPr="00A36F27" w:rsidRDefault="00E50610" w:rsidP="00A36F2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2EAAA4DF" w14:textId="02680841" w:rsidR="00A36F27" w:rsidRPr="00E50610" w:rsidRDefault="00A36F27" w:rsidP="00E50610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Cách</w:t>
      </w:r>
      <w:proofErr w:type="spellEnd"/>
      <w:r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chơi</w:t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ab/>
      </w:r>
      <w:proofErr w:type="spellStart"/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0A11A8" w:rsidRPr="00E50610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1: </w:t>
      </w:r>
      <w:proofErr w:type="spellStart"/>
      <w:r w:rsidR="00E22358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="00E22358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E22358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quá</w:t>
      </w:r>
      <w:proofErr w:type="spellEnd"/>
      <w:r w:rsidR="00E22358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E22358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="00D819CB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 w:rsidRPr="00E50610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</w:p>
    <w:p w14:paraId="6383D447" w14:textId="20CEDD6D" w:rsidR="004C3910" w:rsidRDefault="00E50610" w:rsidP="00A36F2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1673F3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95.85pt;margin-top:229.8pt;width:149.55pt;height:183pt;z-index:251689984;mso-position-horizontal-relative:margin;mso-position-vertical-relative:margin">
            <v:imagedata r:id="rId8" o:title="Screenshot_2018-12-22-21-43-22"/>
            <w10:wrap type="square" anchorx="margin" anchory="margin"/>
          </v:shape>
        </w:pict>
      </w:r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Khi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bắt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đầu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game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tặng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khoản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ả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o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3000</w:t>
      </w:r>
      <w:proofErr w:type="gramStart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$ </w:t>
      </w:r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  <w:proofErr w:type="gram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proofErr w:type="gram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dùng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này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game.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Trên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</w:t>
      </w:r>
      <w:r w:rsidR="00BC2CC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gồm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6 ô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theo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thứ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tự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từ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trái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qua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phải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từ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trên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xuống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dướ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: </w:t>
      </w:r>
      <w:proofErr w:type="spellStart"/>
      <w:proofErr w:type="gram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bầ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u,</w:t>
      </w:r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</w:t>
      </w:r>
      <w:proofErr w:type="spellEnd"/>
      <w:proofErr w:type="gram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cua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tôm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,gà,nai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Ngoài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mỗi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hiển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thị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ngẫ</w:t>
      </w:r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nhiên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1/6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đây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kết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quả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hành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ngẫu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nhiên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giúp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chiếu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việc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cược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A36F27" w:rsidRPr="00A36F27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mình</w:t>
      </w:r>
      <w:proofErr w:type="spellEnd"/>
      <w:r w:rsid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73A9AB7D" w14:textId="77777777" w:rsidR="000A11A8" w:rsidRDefault="000A11A8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ô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cùng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lúc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cả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ở 6 ô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tất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cả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ô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lớ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hơn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game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hiển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thị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báo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Quá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giới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hạn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4F24BD2A" w14:textId="77777777" w:rsidR="002247A1" w:rsidRDefault="002247A1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F79DDAE" w14:textId="77777777" w:rsidR="002247A1" w:rsidRPr="002247A1" w:rsidRDefault="002247A1" w:rsidP="002247A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bắt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lỗ</w:t>
      </w:r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i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đặt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quá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số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tiền</w:t>
      </w:r>
      <w:proofErr w:type="spellEnd"/>
      <w:r w:rsid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</w:p>
    <w:p w14:paraId="113A4BDB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private void </w:t>
      </w:r>
      <w:proofErr w:type="spellStart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XuLyTangTienCuoc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{</w:t>
      </w:r>
    </w:p>
    <w:p w14:paraId="047CDCC4" w14:textId="5E7332D6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</w:t>
      </w:r>
      <w:proofErr w:type="spellStart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tangtienbau.setOnClickListener</w:t>
      </w:r>
      <w:proofErr w:type="spellEnd"/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(new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View.OnClickListener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 {</w:t>
      </w:r>
    </w:p>
    <w:p w14:paraId="258E7AB1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@Override</w:t>
      </w:r>
    </w:p>
    <w:p w14:paraId="660598D0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public void </w:t>
      </w:r>
      <w:proofErr w:type="spellStart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onClick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 view) {</w:t>
      </w:r>
    </w:p>
    <w:p w14:paraId="7FC44C75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if (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tiencongtong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&gt;0) {</w:t>
      </w:r>
    </w:p>
    <w:p w14:paraId="28B63019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tiencongtong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-=100;</w:t>
      </w:r>
    </w:p>
    <w:p w14:paraId="705FF1D7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tienbau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100;</w:t>
      </w:r>
    </w:p>
    <w:p w14:paraId="2BCDBF3D" w14:textId="3B1153DF" w:rsidR="002247A1" w:rsidRPr="007913FE" w:rsidRDefault="00E50610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53739CC1">
          <v:shape id="_x0000_s1026" type="#_x0000_t75" style="position:absolute;margin-left:398.05pt;margin-top:527.9pt;width:155.85pt;height:192.15pt;z-index:251685888;mso-position-horizontal-relative:margin;mso-position-vertical-relative:margin">
            <v:imagedata r:id="rId9" o:title="Screenshot_2018-12-22-21-17-50"/>
            <w10:wrap type="square" anchorx="margin" anchory="margin"/>
          </v:shape>
        </w:pict>
      </w:r>
      <w:r w:rsidR="002247A1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="002247A1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tick.start</w:t>
      </w:r>
      <w:proofErr w:type="spellEnd"/>
      <w:proofErr w:type="gramEnd"/>
      <w:r w:rsidR="002247A1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0F2E6400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tiendatbau.setText</w:t>
      </w:r>
      <w:proofErr w:type="spellEnd"/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("" +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tienbau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01BF0981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} else {</w:t>
      </w:r>
    </w:p>
    <w:p w14:paraId="18DC4181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untick.start</w:t>
      </w:r>
      <w:proofErr w:type="spellEnd"/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54C9A8B6" w14:textId="77777777" w:rsidR="002247A1" w:rsidRPr="007913FE" w:rsidRDefault="002247A1" w:rsidP="002247A1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Toast.makeText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MainActivity.this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 "</w:t>
      </w:r>
      <w:proofErr w:type="spellStart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Quá</w:t>
      </w:r>
      <w:proofErr w:type="spellEnd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giới</w:t>
      </w:r>
      <w:proofErr w:type="spellEnd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hạn</w:t>
      </w:r>
      <w:proofErr w:type="spellEnd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cho</w:t>
      </w:r>
      <w:proofErr w:type="spellEnd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phép</w:t>
      </w:r>
      <w:proofErr w:type="spell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", </w:t>
      </w:r>
      <w:proofErr w:type="spell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Toast.LENGTH_SHORT</w:t>
      </w:r>
      <w:proofErr w:type="spellEnd"/>
      <w:proofErr w:type="gramStart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).show</w:t>
      </w:r>
      <w:proofErr w:type="gramEnd"/>
      <w:r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575A3D76" w14:textId="657E272C" w:rsidR="002247A1" w:rsidRDefault="002247A1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3B1BB05" w14:textId="77777777" w:rsidR="00247742" w:rsidRDefault="00247742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69A32D80" w14:textId="77777777" w:rsidR="00247742" w:rsidRDefault="002247A1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giá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trị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âm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</w:t>
      </w:r>
      <w:r w:rsidRP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ình</w:t>
      </w:r>
      <w:proofErr w:type="spellEnd"/>
      <w:r w:rsidRP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2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</w:t>
      </w:r>
      <w:r w:rsid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</w:p>
    <w:p w14:paraId="38F85695" w14:textId="77777777" w:rsidR="00247742" w:rsidRDefault="00247742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68C8414D" w14:textId="77777777" w:rsidR="00247742" w:rsidRDefault="00247742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BF4AE8F" w14:textId="2A1E55A4" w:rsidR="002247A1" w:rsidRPr="000A11A8" w:rsidRDefault="00E22358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  <w:t xml:space="preserve">     </w:t>
      </w:r>
      <w:proofErr w:type="spellStart"/>
      <w:r w:rsidRPr="00E22358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Pr="00E22358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2: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âm</w:t>
      </w:r>
      <w:proofErr w:type="spellEnd"/>
    </w:p>
    <w:p w14:paraId="4C45BD09" w14:textId="77777777" w:rsidR="00E50610" w:rsidRDefault="00E22358" w:rsidP="00E2235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bắt</w:t>
      </w:r>
      <w:proofErr w:type="spellEnd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247A1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lỗ</w:t>
      </w:r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i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đặt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giá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trị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dưới</w:t>
      </w:r>
      <w:proofErr w:type="spellEnd"/>
      <w:r w:rsidR="003D4208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0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</w:p>
    <w:p w14:paraId="70464B1D" w14:textId="77777777" w:rsidR="00E50610" w:rsidRDefault="00E50610" w:rsidP="00E2235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4D983DC" w14:textId="50A83A04" w:rsidR="00E22358" w:rsidRDefault="00B65466" w:rsidP="00E2235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  <w:t xml:space="preserve">      </w:t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477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proofErr w:type="spellStart"/>
      <w:r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3:</w:t>
      </w: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Thắng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cược</w:t>
      </w:r>
      <w:proofErr w:type="spellEnd"/>
    </w:p>
    <w:p w14:paraId="17A45595" w14:textId="7235656F" w:rsidR="00E22358" w:rsidRPr="00E22358" w:rsidRDefault="00247742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452DF444">
          <v:shape id="_x0000_s1027" type="#_x0000_t75" style="position:absolute;margin-left:395.05pt;margin-top:28.3pt;width:155.85pt;height:200.9pt;z-index:251687936;mso-position-horizontal-relative:margin;mso-position-vertical-relative:margin">
            <v:imagedata r:id="rId10" o:title="Screenshot_2018-12-22-21-30-45"/>
            <w10:wrap type="square" anchorx="margin" anchory="margin"/>
          </v:shape>
        </w:pict>
      </w:r>
      <w:r w:rsidR="00E22358"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private void </w:t>
      </w:r>
      <w:proofErr w:type="spellStart"/>
      <w:proofErr w:type="gramStart"/>
      <w:r w:rsidR="00E22358"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XuLyGiamTienCuoc</w:t>
      </w:r>
      <w:proofErr w:type="spellEnd"/>
      <w:r w:rsidR="00E22358"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="00E22358"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{</w:t>
      </w:r>
    </w:p>
    <w:p w14:paraId="6EA46B7F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</w:t>
      </w:r>
      <w:proofErr w:type="spellStart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giamtienbau.setOnClickListener</w:t>
      </w:r>
      <w:proofErr w:type="spellEnd"/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(new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View.OnClickListener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 {</w:t>
      </w:r>
    </w:p>
    <w:p w14:paraId="34BCEC6F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@Override</w:t>
      </w:r>
    </w:p>
    <w:p w14:paraId="4EC73D8F" w14:textId="4656277B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public void </w:t>
      </w:r>
      <w:proofErr w:type="spellStart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onClick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 view) {</w:t>
      </w:r>
    </w:p>
    <w:p w14:paraId="4C916B9E" w14:textId="14ED88CA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if (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tienbau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&gt; 0) {</w:t>
      </w:r>
    </w:p>
    <w:p w14:paraId="01DA6FFB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tiencongtong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100;</w:t>
      </w:r>
    </w:p>
    <w:p w14:paraId="3406B305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tienbau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-= 100;</w:t>
      </w:r>
    </w:p>
    <w:p w14:paraId="000EA190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tick.start</w:t>
      </w:r>
      <w:proofErr w:type="spellEnd"/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4C58B427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tiendatbau.setText</w:t>
      </w:r>
      <w:proofErr w:type="spellEnd"/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("" +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tienbau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020427C5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} else {</w:t>
      </w:r>
    </w:p>
    <w:p w14:paraId="74766B62" w14:textId="77777777" w:rsidR="00E22358" w:rsidRP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untick.start</w:t>
      </w:r>
      <w:proofErr w:type="spellEnd"/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7E027EFE" w14:textId="77777777" w:rsidR="00E22358" w:rsidRDefault="00E22358" w:rsidP="00E2235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Toast.makeText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MainActivity.this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 "</w:t>
      </w:r>
      <w:proofErr w:type="spellStart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Không</w:t>
      </w:r>
      <w:proofErr w:type="spellEnd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đặt</w:t>
      </w:r>
      <w:proofErr w:type="spellEnd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giá</w:t>
      </w:r>
      <w:proofErr w:type="spellEnd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trị</w:t>
      </w:r>
      <w:proofErr w:type="spellEnd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Pr="007F212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âm</w:t>
      </w:r>
      <w:proofErr w:type="spell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", </w:t>
      </w:r>
      <w:proofErr w:type="spell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Toast.LENGTH_SHORT</w:t>
      </w:r>
      <w:proofErr w:type="spellEnd"/>
      <w:proofErr w:type="gramStart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).show</w:t>
      </w:r>
      <w:proofErr w:type="gramEnd"/>
      <w:r w:rsidRPr="00E2235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40CED8E0" w14:textId="44F44350" w:rsidR="00B65466" w:rsidRDefault="00247742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</w:pPr>
      <w:r>
        <w:rPr>
          <w:noProof/>
        </w:rPr>
        <w:pict w14:anchorId="5A62D3ED">
          <v:shape id="_x0000_s1029" type="#_x0000_t75" style="position:absolute;margin-left:403.3pt;margin-top:224.3pt;width:151.05pt;height:176.25pt;z-index:251692032;mso-position-horizontal-relative:margin;mso-position-vertical-relative:margin">
            <v:imagedata r:id="rId11" o:title="Screenshot_2018-12-22-21-42-35"/>
            <w10:wrap type="square" anchorx="margin" anchory="margin"/>
          </v:shape>
        </w:pict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proofErr w:type="spellStart"/>
      <w:r w:rsid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4</w:t>
      </w:r>
      <w:r w:rsidR="009B43DE"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:</w:t>
      </w:r>
      <w:r w:rsid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Thua </w:t>
      </w:r>
      <w:proofErr w:type="spellStart"/>
      <w:r w:rsid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cược</w:t>
      </w:r>
      <w:proofErr w:type="spellEnd"/>
    </w:p>
    <w:p w14:paraId="69C72522" w14:textId="77777777" w:rsidR="00E50610" w:rsidRPr="009B43DE" w:rsidRDefault="00E50610" w:rsidP="000A11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8252C5E" w14:textId="77777777" w:rsidR="00D819CB" w:rsidRDefault="000A11A8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Game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hành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xuất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ơi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đã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họ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trả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bằng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lần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xuấ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nhân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cược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</w:t>
      </w:r>
      <w:r w:rsidR="00082A63" w:rsidRP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ình</w:t>
      </w:r>
      <w:proofErr w:type="spellEnd"/>
      <w:r w:rsidR="00082A63" w:rsidRPr="00082A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3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Ví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: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300$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cửa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con </w:t>
      </w:r>
      <w:proofErr w:type="spellStart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trả</w:t>
      </w:r>
      <w:proofErr w:type="spellEnd"/>
      <w:r w:rsidR="002033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300</w:t>
      </w:r>
      <w:proofErr w:type="gramStart"/>
      <w:r w:rsidR="002033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$ 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</w:t>
      </w:r>
      <w:proofErr w:type="gram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2 con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trả</w:t>
      </w:r>
      <w:proofErr w:type="spellEnd"/>
      <w:r w:rsidR="002033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600$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ra 3 con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trả</w:t>
      </w:r>
      <w:proofErr w:type="spellEnd"/>
      <w:r w:rsidR="002033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900$ </w:t>
      </w: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).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linh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chọ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xuất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bị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trừ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đi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khoản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bằng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khoản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đặt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cược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="00B65466"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B65466"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4</w:t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</w:t>
      </w:r>
      <w:r w:rsidR="00082A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1523BA50" w14:textId="77777777" w:rsidR="00D819CB" w:rsidRPr="00D819CB" w:rsidRDefault="00D819CB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thắng</w:t>
      </w:r>
      <w:proofErr w:type="spellEnd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cược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và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thua</w:t>
      </w:r>
      <w:proofErr w:type="spellEnd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cược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:</w:t>
      </w:r>
    </w:p>
    <w:p w14:paraId="16AF5054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private void </w:t>
      </w:r>
      <w:proofErr w:type="spellStart"/>
      <w:proofErr w:type="gram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XuLyCa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{</w:t>
      </w:r>
    </w:p>
    <w:p w14:paraId="5EA96202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(giatri1 == 0) {</w:t>
      </w:r>
    </w:p>
    <w:p w14:paraId="2321C91C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622CFD9A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tienthuongtxt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7309F341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proofErr w:type="spellStart"/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5</w:t>
      </w:r>
      <w:r w:rsidR="00C70023" w:rsidRPr="00B65466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:</w:t>
      </w:r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Phá</w:t>
      </w:r>
      <w:proofErr w:type="spellEnd"/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="00C7002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sản</w:t>
      </w:r>
      <w:proofErr w:type="spellEnd"/>
    </w:p>
    <w:p w14:paraId="5FC5FD8C" w14:textId="77777777" w:rsidR="00D819CB" w:rsidRPr="00D819CB" w:rsidRDefault="00247742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499CC44B">
          <v:shape id="_x0000_s1030" type="#_x0000_t75" style="position:absolute;margin-left:403.3pt;margin-top:423.45pt;width:151.1pt;height:194.85pt;z-index:251694080;mso-position-horizontal-relative:margin;mso-position-vertical-relative:margin">
            <v:imagedata r:id="rId12" o:title="Screenshot_2018-12-22-21-57-12"/>
            <w10:wrap type="square" anchorx="margin" anchory="margin"/>
          </v:shape>
        </w:pict>
      </w:r>
      <w:r w:rsidR="00D819CB"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(giatri2 == 0) {</w:t>
      </w:r>
    </w:p>
    <w:p w14:paraId="49B40BCB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1B3559F1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tienthuongtxt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68C83B4E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</w:p>
    <w:p w14:paraId="6498077C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(giatri3 == 0) {</w:t>
      </w:r>
    </w:p>
    <w:p w14:paraId="37640C52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14396B53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tienthuongtxt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+=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79D71834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</w:p>
    <w:p w14:paraId="4BC886EA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(giatri</w:t>
      </w:r>
      <w:proofErr w:type="gram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 !</w:t>
      </w:r>
      <w:proofErr w:type="gram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 0 &amp;&amp; giatri2 != 0 &amp;&amp; giatri3 != 0) {</w:t>
      </w:r>
    </w:p>
    <w:p w14:paraId="66EC9AF1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-=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1E010AE3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tienthuongtxt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-= </w:t>
      </w:r>
      <w:proofErr w:type="spellStart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tienca</w:t>
      </w:r>
      <w:proofErr w:type="spellEnd"/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</w:p>
    <w:p w14:paraId="290B5931" w14:textId="77777777" w:rsidR="00D819CB" w:rsidRP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</w:p>
    <w:p w14:paraId="33698584" w14:textId="77777777" w:rsidR="00D819CB" w:rsidRDefault="00D819CB" w:rsidP="00D819CB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}</w:t>
      </w:r>
    </w:p>
    <w:p w14:paraId="7233F530" w14:textId="77777777" w:rsidR="00D819CB" w:rsidRDefault="00D819CB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E522347" w14:textId="77777777" w:rsidR="00CF2542" w:rsidRDefault="00082A63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còn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thì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0A11A8"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đặ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báo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to 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đùng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="00C7002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“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há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Sản</w:t>
      </w:r>
      <w:proofErr w:type="spellEnd"/>
      <w:r w:rsidR="00B654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”</w:t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="009B43DE" w:rsidRP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9B43DE" w:rsidRPr="009B43D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5</w:t>
      </w:r>
      <w:r w:rsidR="009B43D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</w:t>
      </w:r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Ngược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bạn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kiếm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đủ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1.000.000$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thì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bạn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dành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chiến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thắng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báo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cũng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to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đùng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“Thắng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Rồi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” (</w:t>
      </w:r>
      <w:proofErr w:type="spellStart"/>
      <w:r w:rsidR="00484863" w:rsidRP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484863" w:rsidRP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6</w:t>
      </w:r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)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trò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kết</w:t>
      </w:r>
      <w:proofErr w:type="spellEnd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4848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thúc</w:t>
      </w:r>
      <w:proofErr w:type="spellEnd"/>
      <w:r w:rsid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402049E9" w14:textId="1FF478EA" w:rsidR="00CF2542" w:rsidRDefault="00CF2542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0CF6195" w14:textId="2EDF49ED" w:rsidR="00E50610" w:rsidRDefault="00E50610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723D6CD" w14:textId="77777777" w:rsidR="00E50610" w:rsidRDefault="00E50610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1C057CC" w14:textId="77777777" w:rsidR="00CF2542" w:rsidRPr="00CF2542" w:rsidRDefault="00CF2542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Phá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Sản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và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Thắng Game</w:t>
      </w: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:</w:t>
      </w:r>
    </w:p>
    <w:p w14:paraId="3AF4F305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private void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XuLyThuaCuoc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{</w:t>
      </w:r>
    </w:p>
    <w:p w14:paraId="621BCC59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== 0 ||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&gt;= 1000000) {</w:t>
      </w:r>
    </w:p>
    <w:p w14:paraId="5F7B61C0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thuacuoctxt.setVisibility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View.VISIBLE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1B61E06A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thuacuocmain.setVisibility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View.INVISIBLE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  <w:t xml:space="preserve">       </w:t>
      </w:r>
      <w:proofErr w:type="spellStart"/>
      <w:r w:rsidRPr="00CF2542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Pr="00CF2542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6</w:t>
      </w:r>
      <w:r w:rsidRPr="00CF2542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Chiến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Thắng</w:t>
      </w:r>
    </w:p>
    <w:p w14:paraId="14EAF7EF" w14:textId="77777777" w:rsidR="00CF2542" w:rsidRPr="00CF2542" w:rsidRDefault="002477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153652DC">
          <v:shape id="_x0000_s1032" type="#_x0000_t75" style="position:absolute;margin-left:403.3pt;margin-top:18.45pt;width:149.2pt;height:198.5pt;z-index:251699200;mso-position-horizontal-relative:margin;mso-position-vertical-relative:margin">
            <v:imagedata r:id="rId13" o:title="Screenshot_2018-12-22-23-04-33"/>
            <w10:wrap type="square" anchorx="margin" anchory="margin"/>
          </v:shape>
        </w:pict>
      </w:r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if (</w:t>
      </w:r>
      <w:proofErr w:type="spellStart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tienthuong</w:t>
      </w:r>
      <w:proofErr w:type="spellEnd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== 0) {</w:t>
      </w:r>
    </w:p>
    <w:p w14:paraId="33650ECC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if (demamthanh%2==0) {</w:t>
      </w:r>
    </w:p>
    <w:p w14:paraId="46F56507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backgroundsound.stop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4F318ADE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}</w:t>
      </w:r>
    </w:p>
    <w:p w14:paraId="3AA951DF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game_</w:t>
      </w:r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over.start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0CB6AF15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thuacuoc1.setText("PHÁ SẢN!");</w:t>
      </w:r>
    </w:p>
    <w:p w14:paraId="57676EA7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} else {</w:t>
      </w:r>
    </w:p>
    <w:p w14:paraId="360CD516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if(demamthanh%2==0) {</w:t>
      </w:r>
    </w:p>
    <w:p w14:paraId="25576D5C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   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backgroundsound.stop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260B1706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}</w:t>
      </w:r>
    </w:p>
    <w:p w14:paraId="127F084A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you_</w:t>
      </w:r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win.start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2E6DC0D2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thuacuoc1.setText("Thắng 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Rồi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!");</w:t>
      </w:r>
    </w:p>
    <w:p w14:paraId="438B0C22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}</w:t>
      </w:r>
    </w:p>
    <w:p w14:paraId="485D5802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 else {</w:t>
      </w:r>
    </w:p>
    <w:p w14:paraId="40060E88" w14:textId="77777777" w:rsidR="00CF2542" w:rsidRPr="00D07B3F" w:rsidRDefault="00CF2542" w:rsidP="00D07B3F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thuacuocmain.setVisibility</w:t>
      </w:r>
      <w:proofErr w:type="spellEnd"/>
      <w:proofErr w:type="gram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View.VISIBLE</w:t>
      </w:r>
      <w:proofErr w:type="spellEnd"/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  <w:r w:rsidR="00D07B3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D07B3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D07B3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D07B3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  <w:t xml:space="preserve">    </w:t>
      </w:r>
      <w:proofErr w:type="spellStart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7: Menu “</w:t>
      </w:r>
      <w:proofErr w:type="spellStart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Hỗ</w:t>
      </w:r>
      <w:proofErr w:type="spellEnd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Trợ</w:t>
      </w:r>
      <w:proofErr w:type="spellEnd"/>
      <w:r w:rsidR="00D07B3F" w:rsidRPr="00D07B3F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”</w:t>
      </w:r>
    </w:p>
    <w:p w14:paraId="43684E06" w14:textId="77777777" w:rsidR="00CF2542" w:rsidRPr="00CF2542" w:rsidRDefault="00D07B3F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3F61A21E" wp14:editId="1F951FDC">
            <wp:simplePos x="0" y="0"/>
            <wp:positionH relativeFrom="margin">
              <wp:align>right</wp:align>
            </wp:positionH>
            <wp:positionV relativeFrom="margin">
              <wp:posOffset>3067685</wp:posOffset>
            </wp:positionV>
            <wp:extent cx="1899285" cy="2352675"/>
            <wp:effectExtent l="0" t="0" r="5715" b="9525"/>
            <wp:wrapSquare wrapText="bothSides"/>
            <wp:docPr id="14" name="Picture 14" descr="C:\Users\VH\Pictures\Screenshot_2018-12-22-22-31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H\Pictures\Screenshot_2018-12-22-22-31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thuacuoctxt.setVisibility</w:t>
      </w:r>
      <w:proofErr w:type="spellEnd"/>
      <w:proofErr w:type="gramEnd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View.INVISIBLE</w:t>
      </w:r>
      <w:proofErr w:type="spellEnd"/>
      <w:r w:rsidR="00CF2542"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1386151F" w14:textId="77777777" w:rsidR="00CF2542" w:rsidRP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</w:p>
    <w:p w14:paraId="19E5110B" w14:textId="77777777" w:rsidR="00CF2542" w:rsidRDefault="00CF2542" w:rsidP="00CF254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F25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}</w:t>
      </w:r>
    </w:p>
    <w:p w14:paraId="03CB911E" w14:textId="77777777" w:rsidR="00CF2542" w:rsidRDefault="00CF2542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38ACF44" w14:textId="77777777" w:rsidR="00D819CB" w:rsidRDefault="000A11A8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Tuy </w:t>
      </w:r>
      <w:proofErr w:type="spellStart"/>
      <w:proofErr w:type="gramStart"/>
      <w:r w:rsidRPr="000A11A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vậ</w:t>
      </w:r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y,bạn</w:t>
      </w:r>
      <w:proofErr w:type="spellEnd"/>
      <w:proofErr w:type="gram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vẫn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nhận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trợ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cấp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nếu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hết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bằng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cách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menu “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Hỗ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Trợ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”</w:t>
      </w:r>
      <w:r w:rsidR="00F719E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(</w:t>
      </w:r>
      <w:proofErr w:type="spellStart"/>
      <w:r w:rsid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7</w:t>
      </w:r>
      <w:r w:rsidR="00F719E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</w:t>
      </w:r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chọn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Nhận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Trợ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Cấp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”</w:t>
      </w:r>
      <w:r w:rsidR="00F719EB" w:rsidRPr="00F719EB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r w:rsid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(</w:t>
      </w:r>
      <w:proofErr w:type="spellStart"/>
      <w:r w:rsid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="00484863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8</w:t>
      </w:r>
      <w:r w:rsidR="00F719EB" w:rsidRPr="00D819CB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)</w:t>
      </w:r>
      <w:r w:rsidR="00F719E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thêm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3000$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D819C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tiếp</w:t>
      </w:r>
      <w:proofErr w:type="spellEnd"/>
      <w:r w:rsidR="00F719E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game.</w:t>
      </w:r>
    </w:p>
    <w:p w14:paraId="6F3E3359" w14:textId="77777777" w:rsidR="00D819CB" w:rsidRDefault="00D819CB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4044E0C2" w14:textId="77777777" w:rsidR="002D3C3D" w:rsidRDefault="002D3C3D" w:rsidP="00B6546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cho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“</w:t>
      </w:r>
      <w:proofErr w:type="spellStart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Nhận</w:t>
      </w:r>
      <w:proofErr w:type="spellEnd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Trợ</w:t>
      </w:r>
      <w:proofErr w:type="spellEnd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  <w:u w:val="single"/>
        </w:rPr>
        <w:t>Cấp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”</w:t>
      </w: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</w:p>
    <w:p w14:paraId="2D6F3D08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frameLayout.setOnClickListener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(new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View.OnClickListener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 {</w:t>
      </w:r>
    </w:p>
    <w:p w14:paraId="1F852B7B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@Override</w:t>
      </w:r>
    </w:p>
    <w:p w14:paraId="52E1E3C6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public void </w:t>
      </w:r>
      <w:proofErr w:type="spellStart"/>
      <w:proofErr w:type="gram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onClick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View view) {</w:t>
      </w:r>
    </w:p>
    <w:p w14:paraId="3EEC17D1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mediaPlayer.start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025A948E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editor =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saveData.edit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  <w:t xml:space="preserve">   </w:t>
      </w:r>
      <w:proofErr w:type="spellStart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Hình</w:t>
      </w:r>
      <w:proofErr w:type="spellEnd"/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8</w:t>
      </w:r>
      <w:r w:rsidRPr="002D3C3D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Cấp</w:t>
      </w:r>
      <w:proofErr w:type="spellEnd"/>
    </w:p>
    <w:p w14:paraId="6801C714" w14:textId="77777777" w:rsidR="002D3C3D" w:rsidRPr="002D3C3D" w:rsidRDefault="00247742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noProof/>
        </w:rPr>
        <w:pict w14:anchorId="273F2CA7">
          <v:shape id="_x0000_s1031" type="#_x0000_t75" style="position:absolute;margin-left:401.8pt;margin-top:449.3pt;width:150.7pt;height:193.15pt;z-index:251696128;mso-position-horizontal-relative:margin;mso-position-vertical-relative:margin">
            <v:imagedata r:id="rId15" o:title="Screenshot_2018-12-22-22-23-56"/>
            <w10:wrap type="square" anchorx="margin" anchory="margin"/>
          </v:shape>
        </w:pict>
      </w:r>
      <w:r w:rsidR="002D3C3D"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proofErr w:type="gramStart"/>
      <w:r w:rsidR="002D3C3D"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editor.putInt</w:t>
      </w:r>
      <w:proofErr w:type="spellEnd"/>
      <w:proofErr w:type="gramEnd"/>
      <w:r w:rsidR="002D3C3D"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(TongTien, </w:t>
      </w:r>
      <w:proofErr w:type="spellStart"/>
      <w:r w:rsidR="002D3C3D"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tien</w:t>
      </w:r>
      <w:proofErr w:type="spellEnd"/>
      <w:r w:rsidR="002D3C3D"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  <w:r w:rsid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  <w:r w:rsid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ab/>
      </w:r>
    </w:p>
    <w:p w14:paraId="5A0274E8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proofErr w:type="gram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editor.putInt</w:t>
      </w:r>
      <w:proofErr w:type="spellEnd"/>
      <w:proofErr w:type="gram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AmThanh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amthanh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2B4BBBAE" w14:textId="77777777" w:rsidR="002D3C3D" w:rsidRP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proofErr w:type="gram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editor.commit</w:t>
      </w:r>
      <w:proofErr w:type="spellEnd"/>
      <w:proofErr w:type="gram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136BBC0F" w14:textId="77777777" w:rsid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st.makeText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AboutActivity.this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</w:t>
      </w:r>
    </w:p>
    <w:p w14:paraId="271A479E" w14:textId="77777777" w:rsid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ind w:firstLine="72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"Cho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chú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3000$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chiến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tiếp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đi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nào</w:t>
      </w:r>
      <w:proofErr w:type="spell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", </w:t>
      </w:r>
    </w:p>
    <w:p w14:paraId="363A4CC5" w14:textId="77777777" w:rsidR="002D3C3D" w:rsidRDefault="002D3C3D" w:rsidP="002D3C3D">
      <w:pPr>
        <w:pBdr>
          <w:left w:val="single" w:sz="4" w:space="4" w:color="auto"/>
        </w:pBdr>
        <w:autoSpaceDE w:val="0"/>
        <w:autoSpaceDN w:val="0"/>
        <w:adjustRightInd w:val="0"/>
        <w:spacing w:after="0"/>
        <w:ind w:firstLine="72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Toast.LENGTH_SHORT</w:t>
      </w:r>
      <w:proofErr w:type="spellEnd"/>
      <w:proofErr w:type="gramStart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).show</w:t>
      </w:r>
      <w:proofErr w:type="gramEnd"/>
      <w:r w:rsidRPr="002D3C3D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759FE945" w14:textId="77777777" w:rsidR="00B65466" w:rsidRDefault="00B65466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12C4F5C1" w14:textId="77777777" w:rsid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29149FFE" w14:textId="77777777" w:rsidR="007913FE" w:rsidRPr="007913FE" w:rsidRDefault="007913FE" w:rsidP="007913FE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</w:t>
      </w:r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huyế</w:t>
      </w:r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 xml:space="preserve"> Liên Q</w:t>
      </w:r>
      <w:r w:rsidRPr="007913FE">
        <w:rPr>
          <w:rFonts w:ascii="Times New Roman" w:hAnsi="Times New Roman" w:cs="Times New Roman"/>
          <w:b/>
          <w:iCs/>
          <w:color w:val="000000" w:themeColor="text1"/>
          <w:sz w:val="26"/>
          <w:szCs w:val="26"/>
        </w:rPr>
        <w:t>uan</w:t>
      </w:r>
    </w:p>
    <w:p w14:paraId="174A9391" w14:textId="77777777" w:rsidR="00C42D0B" w:rsidRPr="007913FE" w:rsidRDefault="007913FE" w:rsidP="007913F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</w:t>
      </w:r>
      <w:proofErr w:type="spellStart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Handle</w:t>
      </w:r>
    </w:p>
    <w:p w14:paraId="230BCF4F" w14:textId="77777777" w:rsidR="00C42D0B" w:rsidRP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Handle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cập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nhật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diện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xử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lý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</w:t>
      </w:r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trình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Trong game,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Handle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cập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nhật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diện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171CD4EE" w14:textId="77777777" w:rsidR="00C42D0B" w:rsidRP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lastRenderedPageBreak/>
        <w:t xml:space="preserve">Handle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giống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đưa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còn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callback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giống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gram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“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trạ</w:t>
      </w:r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</w:t>
      </w:r>
      <w:proofErr w:type="spellEnd"/>
      <w:proofErr w:type="gram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”.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“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đưa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thư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 </w:t>
      </w:r>
      <w:proofErr w:type="spellStart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đi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đến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lấy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trả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về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trạm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“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trạm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hành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cập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nhật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</w:t>
      </w:r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giao</w:t>
      </w:r>
      <w:proofErr w:type="spellEnd"/>
      <w:r w:rsid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diện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48217006" w14:textId="77777777" w:rsidR="00C42D0B" w:rsidRPr="007913FE" w:rsidRDefault="00C42D0B" w:rsidP="007913FE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7913FE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Handler.Callback</w:t>
      </w:r>
      <w:proofErr w:type="spellEnd"/>
      <w:r w:rsidRPr="007913FE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callback = new </w:t>
      </w:r>
      <w:proofErr w:type="spellStart"/>
      <w:r w:rsidRPr="007913FE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Handler.Callback</w:t>
      </w:r>
      <w:proofErr w:type="spellEnd"/>
      <w:r w:rsidRPr="007913FE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()</w:t>
      </w:r>
    </w:p>
    <w:p w14:paraId="45D36D8C" w14:textId="77777777" w:rsidR="00C42D0B" w:rsidRP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Phương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thức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ở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bất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cứ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đâu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gọi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</w:p>
    <w:p w14:paraId="5B1E65C1" w14:textId="77777777" w:rsidR="00C42D0B" w:rsidRPr="007913FE" w:rsidRDefault="00C42D0B" w:rsidP="007913FE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7913FE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handler = new Handler(callback);</w:t>
      </w:r>
    </w:p>
    <w:p w14:paraId="38328B69" w14:textId="77777777" w:rsidR="00C42D0B" w:rsidRPr="007913FE" w:rsidRDefault="007913FE" w:rsidP="007913F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</w:t>
      </w:r>
      <w:proofErr w:type="spellStart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="00C42D0B" w:rsidRPr="007913FE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Animation-list</w:t>
      </w:r>
    </w:p>
    <w:p w14:paraId="061AFD03" w14:textId="77777777" w:rsidR="00C42D0B" w:rsidRP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Animation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biến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đổi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sắc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vị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trí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kích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thước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hay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hướng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</w:p>
    <w:p w14:paraId="5469029A" w14:textId="77777777" w:rsidR="00C42D0B" w:rsidRPr="00C42D0B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tượng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trên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theo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thời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Android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cấp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API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hỗ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trợ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rất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tốt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việ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áp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animation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thành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phần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UI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vẽ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đồ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họ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2D, 3D.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Drawable Animation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quá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trình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đơn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giản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hiển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thị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chuỗi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ảnh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liên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khoảng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thời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gian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ngắn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tạo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ứng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cuối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cùng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tượng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di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chuyển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hoặ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thay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đổi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Trong Android,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việc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thực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kiểu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Animation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này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qua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lớ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Drawable.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Các tag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Animation-list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về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căn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bản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chuyển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thành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tượ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Drawable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đại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diện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tập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ảnh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Sau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lậ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Drawable </w:t>
      </w:r>
      <w:proofErr w:type="spellStart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này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background resource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ImageView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Trong game, Animation-list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thay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đổi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hình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ảnh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liên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tục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3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</w:p>
    <w:p w14:paraId="5B95B5B8" w14:textId="77777777" w:rsidR="008D5662" w:rsidRDefault="00C42D0B" w:rsidP="00C42D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tạo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ứng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chúng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Ta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truy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cập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tượ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</w:t>
      </w:r>
      <w:proofErr w:type="spellEnd"/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</w:t>
      </w:r>
      <w:r w:rsid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Drawable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sau</w:t>
      </w:r>
      <w:proofErr w:type="spellEnd"/>
      <w:r w:rsidRPr="00C42D0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</w:p>
    <w:p w14:paraId="196943A4" w14:textId="77777777" w:rsidR="008D5662" w:rsidRPr="008D5662" w:rsidRDefault="008D5662" w:rsidP="008D5662">
      <w:pPr>
        <w:pBdr>
          <w:left w:val="single" w:sz="4" w:space="4" w:color="auto"/>
        </w:pBdr>
        <w:autoSpaceDE w:val="0"/>
        <w:autoSpaceDN w:val="0"/>
        <w:adjustRightInd w:val="0"/>
        <w:spacing w:after="0"/>
        <w:ind w:left="426" w:hanging="426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8D5662">
        <w:t xml:space="preserve"> </w:t>
      </w: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xs1 = (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AnimationDrawable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xucsac1.getDrawable();</w:t>
      </w:r>
    </w:p>
    <w:p w14:paraId="76549E5A" w14:textId="77777777" w:rsidR="008D5662" w:rsidRPr="008D5662" w:rsidRDefault="008D5662" w:rsidP="008D566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xs2 = (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AnimationDrawable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xucsac2.getDrawable();</w:t>
      </w:r>
    </w:p>
    <w:p w14:paraId="274BD03E" w14:textId="77777777" w:rsidR="00C42D0B" w:rsidRPr="00C42D0B" w:rsidRDefault="008D5662" w:rsidP="008D5662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xs3 = (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AnimationDrawable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xucsac3.getDrawable(</w:t>
      </w:r>
      <w:proofErr w:type="gram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  <w:r w:rsid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xx</w:t>
      </w:r>
      <w:proofErr w:type="gramEnd"/>
    </w:p>
    <w:p w14:paraId="2280A395" w14:textId="77777777" w:rsidR="000A11A8" w:rsidRDefault="008D5662" w:rsidP="008D56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Khi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đã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đối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tượng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AnimationDrawable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ta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hai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phương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thứ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start(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)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stop()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bắt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đầu</w:t>
      </w:r>
      <w:proofErr w:type="spellEnd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hay </w:t>
      </w:r>
      <w:proofErr w:type="spellStart"/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kế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animation.</w:t>
      </w:r>
    </w:p>
    <w:p w14:paraId="3C10426D" w14:textId="77777777" w:rsidR="008D5662" w:rsidRPr="008D5662" w:rsidRDefault="008D5662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xs1.start();</w:t>
      </w:r>
    </w:p>
    <w:p w14:paraId="56D12B62" w14:textId="77777777" w:rsidR="008D5662" w:rsidRPr="008D5662" w:rsidRDefault="008D5662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xs2.start();</w:t>
      </w:r>
    </w:p>
    <w:p w14:paraId="317A3C00" w14:textId="77777777" w:rsidR="0083482C" w:rsidRDefault="008D5662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D566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xs3.start();</w:t>
      </w:r>
    </w:p>
    <w:p w14:paraId="395C86F8" w14:textId="77777777" w:rsidR="0083482C" w:rsidRDefault="0083482C" w:rsidP="008348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2DB2B010" w14:textId="77777777" w:rsidR="00797838" w:rsidRDefault="00797838" w:rsidP="0079783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Trong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thư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mục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drawable,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xây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dựng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file XML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có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tên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9D1569" w:rsidRP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animation_item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gán</w:t>
      </w:r>
      <w:proofErr w:type="spellEnd"/>
      <w:r w:rsid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="009D156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ImageView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XML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layout:</w:t>
      </w:r>
    </w:p>
    <w:p w14:paraId="3B1912BB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&lt;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ImageView</w:t>
      </w:r>
      <w:proofErr w:type="spellEnd"/>
    </w:p>
    <w:p w14:paraId="4BF05D42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android:id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="@+id/xucsac1"</w:t>
      </w:r>
    </w:p>
    <w:p w14:paraId="5F369833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_width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4C79B398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_height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73EBAA9A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android:background</w:t>
      </w:r>
      <w:proofErr w:type="spellEnd"/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backgroundxucsac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</w:t>
      </w:r>
    </w:p>
    <w:p w14:paraId="32FCD4BA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android:src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bau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 /&gt;</w:t>
      </w:r>
    </w:p>
    <w:p w14:paraId="2879A3EF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5D92E2C9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&lt;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ImageView</w:t>
      </w:r>
      <w:proofErr w:type="spellEnd"/>
    </w:p>
    <w:p w14:paraId="6713267D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android:id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="@+id/xucsac2"</w:t>
      </w:r>
    </w:p>
    <w:p w14:paraId="64B871B5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_width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12EF26F7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_height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7BB68F05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_marginLeft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="10dp"</w:t>
      </w:r>
    </w:p>
    <w:p w14:paraId="2599A2FC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_marginRight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="10dp"</w:t>
      </w:r>
    </w:p>
    <w:p w14:paraId="120E743E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android:background</w:t>
      </w:r>
      <w:proofErr w:type="spellEnd"/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backgroundxucsac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</w:t>
      </w:r>
    </w:p>
    <w:p w14:paraId="4F8E2811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android:src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bau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 /&gt;</w:t>
      </w:r>
    </w:p>
    <w:p w14:paraId="1BA40133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7DCEC004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&lt;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ImageView</w:t>
      </w:r>
      <w:proofErr w:type="spellEnd"/>
    </w:p>
    <w:p w14:paraId="7FA94605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android:id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="@+id/xucsac3"</w:t>
      </w:r>
    </w:p>
    <w:p w14:paraId="1BF035AA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_width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69477A5F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android:layout</w:t>
      </w:r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_height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="80dp"</w:t>
      </w:r>
    </w:p>
    <w:p w14:paraId="762E7084" w14:textId="77777777" w:rsidR="0083482C" w:rsidRP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proofErr w:type="gram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android:background</w:t>
      </w:r>
      <w:proofErr w:type="spellEnd"/>
      <w:proofErr w:type="gram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backgroundxucsac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</w:t>
      </w:r>
    </w:p>
    <w:p w14:paraId="6E9F6845" w14:textId="77777777" w:rsidR="0083482C" w:rsidRDefault="0083482C" w:rsidP="00797838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android:src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="@drawable/</w:t>
      </w:r>
      <w:proofErr w:type="spellStart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bau</w:t>
      </w:r>
      <w:proofErr w:type="spellEnd"/>
      <w:r w:rsidRPr="0083482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" /&gt;</w:t>
      </w:r>
    </w:p>
    <w:p w14:paraId="747003B1" w14:textId="77777777" w:rsidR="00797838" w:rsidRDefault="00797838" w:rsidP="0083482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84A9B69" w14:textId="77777777" w:rsidR="00797838" w:rsidRPr="00797838" w:rsidRDefault="00797838" w:rsidP="00797838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</w:t>
      </w: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Lưu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trữ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Shared Preferences</w:t>
      </w:r>
    </w:p>
    <w:p w14:paraId="3138B33B" w14:textId="77777777" w:rsidR="00797838" w:rsidRDefault="00797838" w:rsidP="0079783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lastRenderedPageBreak/>
        <w:t xml:space="preserve">Shared Preferences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trữ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thông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số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đã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lập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trước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chẳng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hạ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mức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độ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âm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lượng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độ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khó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tên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proofErr w:type="gram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… ,</w:t>
      </w:r>
      <w:proofErr w:type="gram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cho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phép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lập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phả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lập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game.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Đây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nhữ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tác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vụ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nhẹ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nên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không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phải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CSDL SQLite,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mà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chỉ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cầ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Shared </w:t>
      </w: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Preferences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đảm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bảo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tính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nhàng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chóng.</w:t>
      </w:r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proofErr w:type="gram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Bầ</w:t>
      </w:r>
      <w:r w:rsid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u</w:t>
      </w:r>
      <w:proofErr w:type="spellEnd"/>
      <w:r w:rsid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Cua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Shared Preferences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được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dùng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giá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trị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tài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của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Khi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game, game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vẫn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giữ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nguyên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tiền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lúc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ngườ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chơi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thoát</w:t>
      </w:r>
      <w:proofErr w:type="spellEnd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</w:t>
      </w:r>
      <w:proofErr w:type="spellStart"/>
      <w:r w:rsidRPr="0079783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khỏ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game.</w:t>
      </w:r>
    </w:p>
    <w:p w14:paraId="6740BF17" w14:textId="77777777" w:rsidR="006C5DF4" w:rsidRDefault="006C5DF4" w:rsidP="006C5DF4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save_Data</w:t>
      </w:r>
      <w:proofErr w:type="spell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= </w:t>
      </w:r>
      <w:proofErr w:type="spellStart"/>
      <w:proofErr w:type="gram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getSharedPreferences</w:t>
      </w:r>
      <w:proofErr w:type="spell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(</w:t>
      </w:r>
      <w:proofErr w:type="gram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"</w:t>
      </w: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Data_Game</w:t>
      </w:r>
      <w:proofErr w:type="spell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", </w:t>
      </w: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Context.MODE_PRIVATE</w:t>
      </w:r>
      <w:proofErr w:type="spell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);</w:t>
      </w:r>
    </w:p>
    <w:p w14:paraId="39EFBB55" w14:textId="77777777" w:rsidR="006C5DF4" w:rsidRDefault="006C5DF4" w:rsidP="006C5DF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Trong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tên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file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lưu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trữ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Data_Game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MODE_PRIVATE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thiết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lập</w:t>
      </w:r>
      <w:proofErr w:type="spellEnd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quyề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đọc</w:t>
      </w:r>
      <w:proofErr w:type="spellEnd"/>
    </w:p>
    <w:p w14:paraId="3CF28DE3" w14:textId="77777777" w:rsidR="006C5DF4" w:rsidRDefault="006C5DF4" w:rsidP="00A03D6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editor = </w:t>
      </w: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save_Data.edit</w:t>
      </w:r>
      <w:proofErr w:type="spellEnd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();</w:t>
      </w:r>
    </w:p>
    <w:p w14:paraId="403A076B" w14:textId="77777777" w:rsidR="00A03D63" w:rsidRDefault="00A03D63" w:rsidP="00A03D6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đó</w:t>
      </w:r>
      <w:proofErr w:type="spellEnd"/>
      <w:r w:rsidR="0078078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,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e</w:t>
      </w:r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ditor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thay</w:t>
      </w:r>
      <w:proofErr w:type="spellEnd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đổi</w:t>
      </w:r>
      <w:proofErr w:type="spellEnd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giá</w:t>
      </w:r>
      <w:proofErr w:type="spellEnd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trị</w:t>
      </w:r>
      <w:proofErr w:type="spellEnd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A03D6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6C5DF4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save_Data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.</w:t>
      </w:r>
    </w:p>
    <w:p w14:paraId="0D3B786E" w14:textId="77777777" w:rsidR="005A324C" w:rsidRDefault="005A324C" w:rsidP="00A03D6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3D87BE4C" w14:textId="77777777" w:rsidR="005A324C" w:rsidRPr="005A324C" w:rsidRDefault="005A324C" w:rsidP="005A324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Xử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lý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nhạc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nền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Media Player</w:t>
      </w:r>
    </w:p>
    <w:p w14:paraId="1B9C3524" w14:textId="77777777" w:rsidR="005A324C" w:rsidRDefault="005A324C" w:rsidP="005A32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Android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cung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cấp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nhiều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cách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điều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khiển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tập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tin audio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hoặc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video.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những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cách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này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lớp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MediaPlayer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Xử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lý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medi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a player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việc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phát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các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tậ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tin audio/video,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….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proofErr w:type="gram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sử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dụng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lớp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Medi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aPlayer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android,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ta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phải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gọi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phương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thức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create(). Phương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thứ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chúng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ta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tạo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một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thể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củ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lớp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MediaPlayer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.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Cú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pháp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như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sau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:</w:t>
      </w:r>
    </w:p>
    <w:p w14:paraId="52AF5D26" w14:textId="77777777" w:rsidR="005A324C" w:rsidRPr="005A324C" w:rsidRDefault="005A324C" w:rsidP="005E4AA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xucsac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=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MediaPlayer.create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(this, </w:t>
      </w:r>
      <w:proofErr w:type="spell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R.raw.laclaclac</w:t>
      </w:r>
      <w:proofErr w:type="spell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2C95680D" w14:textId="77777777" w:rsidR="005A324C" w:rsidRDefault="005A324C" w:rsidP="005E4AA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proofErr w:type="gramStart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xucsac.start</w:t>
      </w:r>
      <w:proofErr w:type="spellEnd"/>
      <w:proofErr w:type="gram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7AC58E1D" w14:textId="77777777" w:rsidR="005A324C" w:rsidRDefault="005A324C" w:rsidP="005E4AA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xucsac.stop</w:t>
      </w:r>
      <w:proofErr w:type="spellEnd"/>
      <w:proofErr w:type="gramEnd"/>
      <w:r w:rsidRPr="005A324C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07E9F51C" w14:textId="77777777" w:rsidR="005E4AAB" w:rsidRDefault="005E4AAB" w:rsidP="005E4AA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56CEF57" w14:textId="77777777" w:rsidR="005E4AAB" w:rsidRPr="005A324C" w:rsidRDefault="005E4AAB" w:rsidP="005E4AA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âm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thanh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nền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:</w:t>
      </w:r>
    </w:p>
    <w:p w14:paraId="2F26B0FA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private void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XuLyAmThanhNen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 {</w:t>
      </w:r>
    </w:p>
    <w:p w14:paraId="7A602E86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LuuData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56E5C45D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if (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demamthanh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% 2 == 0) {</w:t>
      </w:r>
    </w:p>
    <w:p w14:paraId="47AAFD06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backgroundsound.start</w:t>
      </w:r>
      <w:proofErr w:type="spellEnd"/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05B9B5D6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loa.setImageResource</w:t>
      </w:r>
      <w:proofErr w:type="spellEnd"/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R.drawable.shound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40818060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 else {</w:t>
      </w:r>
    </w:p>
    <w:p w14:paraId="4326AE1A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backgroundsound.pause</w:t>
      </w:r>
      <w:proofErr w:type="spellEnd"/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();</w:t>
      </w:r>
    </w:p>
    <w:p w14:paraId="3DF2035F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  <w:proofErr w:type="spellStart"/>
      <w:proofErr w:type="gram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loa.setImageResource</w:t>
      </w:r>
      <w:proofErr w:type="spellEnd"/>
      <w:proofErr w:type="gram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(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R.drawable.unshound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08782AE2" w14:textId="77777777" w:rsidR="005E4AAB" w:rsidRPr="005E4AAB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}</w:t>
      </w:r>
    </w:p>
    <w:p w14:paraId="0511CBA4" w14:textId="77777777" w:rsidR="005A324C" w:rsidRDefault="005E4AAB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}</w:t>
      </w:r>
    </w:p>
    <w:p w14:paraId="16BDF426" w14:textId="77777777" w:rsidR="00FD4773" w:rsidRDefault="00FD4773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104C17AB" w14:textId="77777777" w:rsidR="00FD4773" w:rsidRDefault="00FD4773" w:rsidP="00FD4773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gieo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</w:p>
    <w:p w14:paraId="5234C7FF" w14:textId="77777777" w:rsidR="00FD4773" w:rsidRDefault="00FD4773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Khi click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button “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Xóc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game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ngẫu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ra 1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xúc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xắc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.</w:t>
      </w:r>
    </w:p>
    <w:p w14:paraId="4DE96969" w14:textId="77777777" w:rsidR="00FD4773" w:rsidRPr="00FD4773" w:rsidRDefault="00FD4773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E7DD0F1" w14:textId="77777777" w:rsidR="00FD4773" w:rsidRDefault="00FD4773" w:rsidP="00FD477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+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Đoạn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code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xử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lý</w:t>
      </w:r>
      <w:proofErr w:type="spellEnd"/>
      <w:r w:rsidRPr="005E4AAB"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gieo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xúc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xắc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6"/>
          <w:szCs w:val="26"/>
          <w:u w:val="single"/>
        </w:rPr>
        <w:t>:</w:t>
      </w:r>
    </w:p>
    <w:p w14:paraId="0BC56154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private void Randomgt1() {</w:t>
      </w:r>
    </w:p>
    <w:p w14:paraId="2E339AB3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randomxs1 = new </w:t>
      </w:r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Random(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);</w:t>
      </w:r>
    </w:p>
    <w:p w14:paraId="0CC28DF0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int rd1 = randomxs1.nextInt(6);</w:t>
      </w:r>
    </w:p>
    <w:p w14:paraId="1ECBD98D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switch (rd1) {</w:t>
      </w:r>
    </w:p>
    <w:p w14:paraId="19E5328D" w14:textId="77777777" w:rsidR="00940554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  <w:sectPr w:rsidR="00940554" w:rsidSect="009B6CF2">
          <w:footerReference w:type="default" r:id="rId16"/>
          <w:pgSz w:w="12240" w:h="15840"/>
          <w:pgMar w:top="284" w:right="474" w:bottom="568" w:left="709" w:header="720" w:footer="275" w:gutter="0"/>
          <w:cols w:space="720"/>
          <w:titlePg/>
          <w:docGrid w:linePitch="360"/>
        </w:sect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</w:t>
      </w:r>
    </w:p>
    <w:p w14:paraId="08D0FFAD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case 0:</w:t>
      </w:r>
    </w:p>
    <w:p w14:paraId="54ED4904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0]);</w:t>
      </w:r>
    </w:p>
    <w:p w14:paraId="2E170EFF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45A71FBB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break;</w:t>
      </w:r>
    </w:p>
    <w:p w14:paraId="377933A2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case 1:</w:t>
      </w:r>
    </w:p>
    <w:p w14:paraId="3FBE9A81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1]);</w:t>
      </w:r>
    </w:p>
    <w:p w14:paraId="0E3A19BD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65FA1716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break;</w:t>
      </w:r>
    </w:p>
    <w:p w14:paraId="4654A65F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case 2:</w:t>
      </w:r>
    </w:p>
    <w:p w14:paraId="387F5C42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2]);</w:t>
      </w:r>
    </w:p>
    <w:p w14:paraId="09033057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5A621D58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break;</w:t>
      </w:r>
    </w:p>
    <w:p w14:paraId="010CAB77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case 3:</w:t>
      </w:r>
    </w:p>
    <w:p w14:paraId="5E1A9652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lastRenderedPageBreak/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3]);</w:t>
      </w:r>
    </w:p>
    <w:p w14:paraId="3D05BA6E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1FCDEFD2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break;</w:t>
      </w:r>
    </w:p>
    <w:p w14:paraId="3A76074F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case 4:</w:t>
      </w:r>
    </w:p>
    <w:p w14:paraId="5D032821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4]);</w:t>
      </w:r>
    </w:p>
    <w:p w14:paraId="5D27704C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4D0C0C8B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break;</w:t>
      </w:r>
    </w:p>
    <w:p w14:paraId="624A10C7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case 5:</w:t>
      </w:r>
    </w:p>
    <w:p w14:paraId="4E728BCB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xucsac1.setImageResource(</w:t>
      </w:r>
      <w:proofErr w:type="spellStart"/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dsQuan</w:t>
      </w:r>
      <w:proofErr w:type="spell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[</w:t>
      </w:r>
      <w:proofErr w:type="gramEnd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5]);</w:t>
      </w:r>
    </w:p>
    <w:p w14:paraId="1B69BAFF" w14:textId="77777777" w:rsidR="00FD4773" w:rsidRP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giatri1 = rd1;</w:t>
      </w:r>
    </w:p>
    <w:p w14:paraId="423790B8" w14:textId="77777777" w:rsidR="00FD4773" w:rsidRDefault="00FD4773" w:rsidP="00FD4773">
      <w:pPr>
        <w:pBdr>
          <w:lef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               break</w:t>
      </w:r>
      <w:proofErr w:type="gramStart"/>
      <w:r w:rsidRPr="00FD4773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;</w:t>
      </w:r>
      <w:r w:rsidR="0094055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}</w:t>
      </w:r>
      <w:proofErr w:type="gramEnd"/>
      <w:r w:rsidR="00940554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}</w:t>
      </w:r>
    </w:p>
    <w:p w14:paraId="68B7B2A4" w14:textId="77777777" w:rsidR="002A1681" w:rsidRDefault="002A1681" w:rsidP="002A16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  <w:sectPr w:rsidR="002A1681" w:rsidSect="00940554">
          <w:type w:val="continuous"/>
          <w:pgSz w:w="12240" w:h="15840"/>
          <w:pgMar w:top="284" w:right="474" w:bottom="568" w:left="709" w:header="720" w:footer="275" w:gutter="0"/>
          <w:cols w:num="2" w:space="720"/>
          <w:titlePg/>
          <w:docGrid w:linePitch="360"/>
        </w:sectPr>
      </w:pPr>
    </w:p>
    <w:p w14:paraId="6A4D2893" w14:textId="77777777" w:rsidR="002A1681" w:rsidRDefault="002A1681" w:rsidP="002A16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34F9EF6E" w14:textId="77777777" w:rsidR="002A1681" w:rsidRDefault="002A1681" w:rsidP="002A16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  <w:sectPr w:rsidR="002A1681" w:rsidSect="002A1681">
          <w:type w:val="continuous"/>
          <w:pgSz w:w="12240" w:h="15840"/>
          <w:pgMar w:top="284" w:right="474" w:bottom="568" w:left="709" w:header="720" w:footer="275" w:gutter="0"/>
          <w:cols w:space="720"/>
          <w:titlePg/>
          <w:docGrid w:linePitch="360"/>
        </w:sectPr>
      </w:pPr>
    </w:p>
    <w:p w14:paraId="73631CF5" w14:textId="77777777" w:rsidR="002A1681" w:rsidRPr="00FD4773" w:rsidRDefault="002A1681" w:rsidP="002A16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sectPr w:rsidR="002A1681" w:rsidRPr="00FD4773" w:rsidSect="002A1681">
      <w:type w:val="continuous"/>
      <w:pgSz w:w="12240" w:h="15840"/>
      <w:pgMar w:top="284" w:right="474" w:bottom="568" w:left="709" w:header="720" w:footer="27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AAF91" w14:textId="77777777" w:rsidR="00CD3D37" w:rsidRDefault="00CD3D37">
      <w:pPr>
        <w:spacing w:after="0"/>
      </w:pPr>
      <w:r>
        <w:separator/>
      </w:r>
    </w:p>
  </w:endnote>
  <w:endnote w:type="continuationSeparator" w:id="0">
    <w:p w14:paraId="5A8E2CC2" w14:textId="77777777" w:rsidR="00CD3D37" w:rsidRDefault="00CD3D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imes New Roman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F81D" w14:textId="77777777" w:rsidR="009B43DE" w:rsidRDefault="009B43DE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14743">
      <w:rPr>
        <w:noProof/>
      </w:rPr>
      <w:t>21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AE694" w14:textId="77777777" w:rsidR="00CD3D37" w:rsidRDefault="00CD3D37">
      <w:pPr>
        <w:spacing w:after="0"/>
      </w:pPr>
      <w:r>
        <w:separator/>
      </w:r>
    </w:p>
  </w:footnote>
  <w:footnote w:type="continuationSeparator" w:id="0">
    <w:p w14:paraId="064C941C" w14:textId="77777777" w:rsidR="00CD3D37" w:rsidRDefault="00CD3D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pStyle w:val="c22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14E3B82"/>
    <w:multiLevelType w:val="hybridMultilevel"/>
    <w:tmpl w:val="5172E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435DE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962E3C"/>
    <w:multiLevelType w:val="multilevel"/>
    <w:tmpl w:val="D9669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2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0BBC66BC"/>
    <w:multiLevelType w:val="multilevel"/>
    <w:tmpl w:val="0C4C1EEA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42" w:hanging="720"/>
      </w:pPr>
      <w:rPr>
        <w:rFonts w:hint="default"/>
      </w:rPr>
    </w:lvl>
    <w:lvl w:ilvl="2">
      <w:start w:val="1"/>
      <w:numFmt w:val="decimal"/>
      <w:pStyle w:val="c21"/>
      <w:lvlText w:val="%1.%2.%3."/>
      <w:lvlJc w:val="left"/>
      <w:pPr>
        <w:ind w:left="7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76" w:hanging="1800"/>
      </w:pPr>
      <w:rPr>
        <w:rFonts w:hint="default"/>
      </w:rPr>
    </w:lvl>
  </w:abstractNum>
  <w:abstractNum w:abstractNumId="14" w15:restartNumberingAfterBreak="0">
    <w:nsid w:val="113D0A3B"/>
    <w:multiLevelType w:val="hybridMultilevel"/>
    <w:tmpl w:val="6F4C547E"/>
    <w:lvl w:ilvl="0" w:tplc="E0D6F1DE">
      <w:start w:val="6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E6747C"/>
    <w:multiLevelType w:val="hybridMultilevel"/>
    <w:tmpl w:val="657A5EEA"/>
    <w:lvl w:ilvl="0" w:tplc="B49C3870">
      <w:start w:val="1"/>
      <w:numFmt w:val="bullet"/>
      <w:pStyle w:val="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322C93"/>
    <w:multiLevelType w:val="hybridMultilevel"/>
    <w:tmpl w:val="A84C10AA"/>
    <w:lvl w:ilvl="0" w:tplc="001ED3D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A8235C"/>
    <w:multiLevelType w:val="hybridMultilevel"/>
    <w:tmpl w:val="1026C0AA"/>
    <w:lvl w:ilvl="0" w:tplc="E70A2D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64C51"/>
    <w:multiLevelType w:val="hybridMultilevel"/>
    <w:tmpl w:val="EF902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186FFA"/>
    <w:multiLevelType w:val="hybridMultilevel"/>
    <w:tmpl w:val="60727536"/>
    <w:lvl w:ilvl="0" w:tplc="CA2ECB94">
      <w:start w:val="1"/>
      <w:numFmt w:val="decimal"/>
      <w:lvlText w:val="3.%1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0BA01CD"/>
    <w:multiLevelType w:val="multilevel"/>
    <w:tmpl w:val="6C1AB71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2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29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pStyle w:val="28"/>
      <w:lvlText w:val="%1.%2.%3.%4.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8277F1"/>
    <w:multiLevelType w:val="hybridMultilevel"/>
    <w:tmpl w:val="350A3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D413C"/>
    <w:multiLevelType w:val="multilevel"/>
    <w:tmpl w:val="027C860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3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2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3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7A102C"/>
    <w:multiLevelType w:val="hybridMultilevel"/>
    <w:tmpl w:val="5A806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0454A"/>
    <w:multiLevelType w:val="hybridMultilevel"/>
    <w:tmpl w:val="76B43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60A9B"/>
    <w:multiLevelType w:val="hybridMultilevel"/>
    <w:tmpl w:val="3D4E5630"/>
    <w:lvl w:ilvl="0" w:tplc="FECCA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E1EE9"/>
    <w:multiLevelType w:val="hybridMultilevel"/>
    <w:tmpl w:val="B046FF1C"/>
    <w:lvl w:ilvl="0" w:tplc="582CE41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52B42"/>
    <w:multiLevelType w:val="multilevel"/>
    <w:tmpl w:val="3810148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7BE54E64"/>
    <w:multiLevelType w:val="multilevel"/>
    <w:tmpl w:val="80BE859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pStyle w:val="25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88" w:hanging="1800"/>
      </w:pPr>
      <w:rPr>
        <w:rFonts w:hint="default"/>
      </w:rPr>
    </w:lvl>
  </w:abstractNum>
  <w:abstractNum w:abstractNumId="30" w15:restartNumberingAfterBreak="0">
    <w:nsid w:val="7C2A235D"/>
    <w:multiLevelType w:val="hybridMultilevel"/>
    <w:tmpl w:val="31E80296"/>
    <w:lvl w:ilvl="0" w:tplc="95E891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1"/>
  </w:num>
  <w:num w:numId="14">
    <w:abstractNumId w:val="31"/>
  </w:num>
  <w:num w:numId="15">
    <w:abstractNumId w:val="28"/>
  </w:num>
  <w:num w:numId="16">
    <w:abstractNumId w:val="11"/>
  </w:num>
  <w:num w:numId="17">
    <w:abstractNumId w:val="22"/>
  </w:num>
  <w:num w:numId="18">
    <w:abstractNumId w:val="25"/>
  </w:num>
  <w:num w:numId="19">
    <w:abstractNumId w:val="18"/>
  </w:num>
  <w:num w:numId="20">
    <w:abstractNumId w:val="12"/>
  </w:num>
  <w:num w:numId="21">
    <w:abstractNumId w:val="27"/>
  </w:num>
  <w:num w:numId="22">
    <w:abstractNumId w:val="13"/>
  </w:num>
  <w:num w:numId="23">
    <w:abstractNumId w:val="15"/>
  </w:num>
  <w:num w:numId="24">
    <w:abstractNumId w:val="24"/>
  </w:num>
  <w:num w:numId="25">
    <w:abstractNumId w:val="10"/>
  </w:num>
  <w:num w:numId="26">
    <w:abstractNumId w:val="29"/>
  </w:num>
  <w:num w:numId="27">
    <w:abstractNumId w:val="20"/>
  </w:num>
  <w:num w:numId="28">
    <w:abstractNumId w:val="23"/>
  </w:num>
  <w:num w:numId="29">
    <w:abstractNumId w:val="14"/>
  </w:num>
  <w:num w:numId="30">
    <w:abstractNumId w:val="17"/>
  </w:num>
  <w:num w:numId="31">
    <w:abstractNumId w:val="19"/>
  </w:num>
  <w:num w:numId="32">
    <w:abstractNumId w:val="16"/>
  </w:num>
  <w:num w:numId="33">
    <w:abstractNumId w:val="30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4C2"/>
    <w:rsid w:val="0003568A"/>
    <w:rsid w:val="00082A63"/>
    <w:rsid w:val="0009402E"/>
    <w:rsid w:val="000A11A8"/>
    <w:rsid w:val="000A1CF1"/>
    <w:rsid w:val="000D1D6B"/>
    <w:rsid w:val="000D5AB1"/>
    <w:rsid w:val="000E32BD"/>
    <w:rsid w:val="000F4674"/>
    <w:rsid w:val="002033AB"/>
    <w:rsid w:val="002045EB"/>
    <w:rsid w:val="002247A1"/>
    <w:rsid w:val="00247742"/>
    <w:rsid w:val="0028192F"/>
    <w:rsid w:val="00293B83"/>
    <w:rsid w:val="002A1681"/>
    <w:rsid w:val="002A4B9A"/>
    <w:rsid w:val="002D3C3D"/>
    <w:rsid w:val="00302A2C"/>
    <w:rsid w:val="00304180"/>
    <w:rsid w:val="00381669"/>
    <w:rsid w:val="00392E89"/>
    <w:rsid w:val="003D036D"/>
    <w:rsid w:val="003D16BA"/>
    <w:rsid w:val="003D2C03"/>
    <w:rsid w:val="003D4208"/>
    <w:rsid w:val="003E7096"/>
    <w:rsid w:val="00413C8A"/>
    <w:rsid w:val="00484863"/>
    <w:rsid w:val="004C3910"/>
    <w:rsid w:val="0052105A"/>
    <w:rsid w:val="00543B1B"/>
    <w:rsid w:val="00566901"/>
    <w:rsid w:val="0057195A"/>
    <w:rsid w:val="005A324C"/>
    <w:rsid w:val="005E4AAB"/>
    <w:rsid w:val="005F581F"/>
    <w:rsid w:val="00673C35"/>
    <w:rsid w:val="006A3CE7"/>
    <w:rsid w:val="006C5DF4"/>
    <w:rsid w:val="006E684A"/>
    <w:rsid w:val="0071025B"/>
    <w:rsid w:val="00741B64"/>
    <w:rsid w:val="0076387D"/>
    <w:rsid w:val="0077759F"/>
    <w:rsid w:val="00780788"/>
    <w:rsid w:val="007913FE"/>
    <w:rsid w:val="00797838"/>
    <w:rsid w:val="007C45B4"/>
    <w:rsid w:val="007F212E"/>
    <w:rsid w:val="0080447A"/>
    <w:rsid w:val="0083482C"/>
    <w:rsid w:val="008572E7"/>
    <w:rsid w:val="00867194"/>
    <w:rsid w:val="00877CE6"/>
    <w:rsid w:val="008D5662"/>
    <w:rsid w:val="008F15C5"/>
    <w:rsid w:val="00940554"/>
    <w:rsid w:val="0094321D"/>
    <w:rsid w:val="00965D17"/>
    <w:rsid w:val="009B43DE"/>
    <w:rsid w:val="009B6CF2"/>
    <w:rsid w:val="009D1569"/>
    <w:rsid w:val="009E194F"/>
    <w:rsid w:val="00A03D63"/>
    <w:rsid w:val="00A27383"/>
    <w:rsid w:val="00A36F27"/>
    <w:rsid w:val="00A736B0"/>
    <w:rsid w:val="00A845FC"/>
    <w:rsid w:val="00B65466"/>
    <w:rsid w:val="00BB0290"/>
    <w:rsid w:val="00BB0752"/>
    <w:rsid w:val="00BC2CCC"/>
    <w:rsid w:val="00BE77E7"/>
    <w:rsid w:val="00C01799"/>
    <w:rsid w:val="00C34FF0"/>
    <w:rsid w:val="00C42D0B"/>
    <w:rsid w:val="00C70023"/>
    <w:rsid w:val="00C7692A"/>
    <w:rsid w:val="00C8365A"/>
    <w:rsid w:val="00C83E3C"/>
    <w:rsid w:val="00C87FA7"/>
    <w:rsid w:val="00CA2D14"/>
    <w:rsid w:val="00CD3D37"/>
    <w:rsid w:val="00CF2542"/>
    <w:rsid w:val="00D02A74"/>
    <w:rsid w:val="00D063ED"/>
    <w:rsid w:val="00D07664"/>
    <w:rsid w:val="00D07B3F"/>
    <w:rsid w:val="00D25D13"/>
    <w:rsid w:val="00D814C2"/>
    <w:rsid w:val="00D819CB"/>
    <w:rsid w:val="00D905F1"/>
    <w:rsid w:val="00DA1B33"/>
    <w:rsid w:val="00DD34E9"/>
    <w:rsid w:val="00DE5B99"/>
    <w:rsid w:val="00DF56DD"/>
    <w:rsid w:val="00E14743"/>
    <w:rsid w:val="00E22358"/>
    <w:rsid w:val="00E50610"/>
    <w:rsid w:val="00E75EBF"/>
    <w:rsid w:val="00E94A62"/>
    <w:rsid w:val="00F135C8"/>
    <w:rsid w:val="00F719EB"/>
    <w:rsid w:val="00FB621D"/>
    <w:rsid w:val="00FD2A7F"/>
    <w:rsid w:val="00FD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80772DF"/>
  <w15:chartTrackingRefBased/>
  <w15:docId w15:val="{84D29AA3-555A-46F9-9AB8-3F0127BF2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B3F"/>
  </w:style>
  <w:style w:type="paragraph" w:styleId="Heading1">
    <w:name w:val="heading 1"/>
    <w:basedOn w:val="Normal"/>
    <w:link w:val="Heading1Char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e">
    <w:name w:val="Date"/>
    <w:basedOn w:val="Normal"/>
    <w:next w:val="Address"/>
    <w:link w:val="DateChar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eChar">
    <w:name w:val="Date Char"/>
    <w:basedOn w:val="DefaultParagraphFont"/>
    <w:link w:val="Date"/>
    <w:uiPriority w:val="2"/>
    <w:rsid w:val="00673C35"/>
    <w:rPr>
      <w:b/>
      <w:bCs/>
      <w:color w:val="0D0D0D" w:themeColor="text1" w:themeTint="F2"/>
    </w:rPr>
  </w:style>
  <w:style w:type="paragraph" w:customStyle="1" w:styleId="Address">
    <w:name w:val="Address"/>
    <w:basedOn w:val="Normal"/>
    <w:next w:val="Salutation"/>
    <w:uiPriority w:val="3"/>
    <w:qFormat/>
    <w:rsid w:val="00965D17"/>
    <w:pPr>
      <w:spacing w:line="336" w:lineRule="auto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0D5AB1"/>
    <w:rPr>
      <w:rFonts w:eastAsiaTheme="minorEastAsia"/>
      <w:color w:val="2A7B88" w:themeColor="accent1" w:themeShade="BF"/>
    </w:rPr>
  </w:style>
  <w:style w:type="paragraph" w:styleId="Salutation">
    <w:name w:val="Salutation"/>
    <w:basedOn w:val="Normal"/>
    <w:next w:val="Normal"/>
    <w:link w:val="SalutationChar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SalutationChar">
    <w:name w:val="Salutation Char"/>
    <w:basedOn w:val="DefaultParagraphFont"/>
    <w:link w:val="Salutation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Closing">
    <w:name w:val="Closing"/>
    <w:basedOn w:val="Normal"/>
    <w:next w:val="Signature"/>
    <w:link w:val="ClosingChar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ClosingChar">
    <w:name w:val="Closing Char"/>
    <w:basedOn w:val="DefaultParagraphFont"/>
    <w:link w:val="Closing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Signature">
    <w:name w:val="Signature"/>
    <w:basedOn w:val="Normal"/>
    <w:next w:val="Normal"/>
    <w:link w:val="SignatureChar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0D5AB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PlaceholderText">
    <w:name w:val="Placeholder Text"/>
    <w:basedOn w:val="DefaultParagraphFont"/>
    <w:uiPriority w:val="99"/>
    <w:semiHidden/>
    <w:rsid w:val="00DF56DD"/>
    <w:rPr>
      <w:color w:val="3A3836" w:themeColor="background2" w:themeShade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F56DD"/>
    <w:rPr>
      <w:i/>
      <w:iCs/>
      <w:color w:val="2A7B88" w:themeColor="accent1" w:themeShade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F56DD"/>
    <w:rPr>
      <w:color w:val="2A7B88" w:themeColor="accent1" w:themeShade="BF"/>
      <w:u w:val="singl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F56DD"/>
    <w:rPr>
      <w:szCs w:val="1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F56DD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736B0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56DD"/>
    <w:rPr>
      <w:rFonts w:ascii="Segoe UI" w:hAnsi="Segoe UI" w:cs="Segoe UI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6B0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36B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36B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36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36B0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736B0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36B0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6B0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736B0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736B0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D814C2"/>
    <w:pPr>
      <w:ind w:left="720"/>
      <w:contextualSpacing/>
    </w:pPr>
  </w:style>
  <w:style w:type="numbering" w:customStyle="1" w:styleId="NoList1">
    <w:name w:val="No List1"/>
    <w:next w:val="NoList"/>
    <w:uiPriority w:val="99"/>
    <w:semiHidden/>
    <w:unhideWhenUsed/>
    <w:rsid w:val="000E32BD"/>
  </w:style>
  <w:style w:type="paragraph" w:customStyle="1" w:styleId="1">
    <w:name w:val="1"/>
    <w:basedOn w:val="Normal"/>
    <w:autoRedefine/>
    <w:qFormat/>
    <w:rsid w:val="000E32BD"/>
    <w:pPr>
      <w:spacing w:after="140"/>
      <w:jc w:val="both"/>
    </w:pPr>
    <w:rPr>
      <w:rFonts w:ascii="Times New Roman" w:eastAsia="Calibri" w:hAnsi="Times New Roman" w:cs="Times New Roman"/>
      <w:iCs/>
      <w:color w:val="000000"/>
      <w:sz w:val="26"/>
      <w:szCs w:val="26"/>
    </w:rPr>
  </w:style>
  <w:style w:type="paragraph" w:customStyle="1" w:styleId="2">
    <w:name w:val="2"/>
    <w:basedOn w:val="Normal"/>
    <w:qFormat/>
    <w:rsid w:val="000E32BD"/>
    <w:pPr>
      <w:numPr>
        <w:numId w:val="21"/>
      </w:numPr>
      <w:tabs>
        <w:tab w:val="num" w:pos="144"/>
      </w:tabs>
      <w:spacing w:after="140" w:line="276" w:lineRule="auto"/>
      <w:ind w:left="360" w:hanging="144"/>
      <w:jc w:val="both"/>
    </w:pPr>
    <w:rPr>
      <w:rFonts w:ascii="Times New Roman" w:eastAsia="Calibri" w:hAnsi="Times New Roman" w:cs="Times New Roman"/>
      <w:color w:val="000000"/>
      <w:sz w:val="26"/>
      <w:szCs w:val="26"/>
    </w:rPr>
  </w:style>
  <w:style w:type="paragraph" w:customStyle="1" w:styleId="c21">
    <w:name w:val="c2.1"/>
    <w:basedOn w:val="ListParagraph"/>
    <w:autoRedefine/>
    <w:qFormat/>
    <w:rsid w:val="000E32BD"/>
    <w:pPr>
      <w:numPr>
        <w:ilvl w:val="2"/>
        <w:numId w:val="22"/>
      </w:numPr>
      <w:tabs>
        <w:tab w:val="num" w:pos="144"/>
        <w:tab w:val="num" w:pos="360"/>
      </w:tabs>
      <w:autoSpaceDE w:val="0"/>
      <w:autoSpaceDN w:val="0"/>
      <w:adjustRightInd w:val="0"/>
      <w:spacing w:before="120" w:after="120"/>
      <w:ind w:left="720" w:firstLine="0"/>
      <w:outlineLvl w:val="2"/>
    </w:pPr>
    <w:rPr>
      <w:rFonts w:ascii="Times New Roman" w:hAnsi="Times New Roman" w:cs="Times New Roman"/>
      <w:b/>
      <w:bCs/>
      <w:i/>
      <w:color w:val="000000"/>
      <w:sz w:val="26"/>
      <w:szCs w:val="26"/>
    </w:rPr>
  </w:style>
  <w:style w:type="paragraph" w:customStyle="1" w:styleId="code">
    <w:name w:val="code"/>
    <w:basedOn w:val="ListParagraph"/>
    <w:qFormat/>
    <w:rsid w:val="003D036D"/>
    <w:pPr>
      <w:autoSpaceDE w:val="0"/>
      <w:autoSpaceDN w:val="0"/>
      <w:adjustRightInd w:val="0"/>
      <w:spacing w:after="0"/>
      <w:ind w:left="1440"/>
    </w:pPr>
    <w:rPr>
      <w:rFonts w:ascii="Times New Roman" w:eastAsia="Times New Roman,Bold" w:hAnsi="Times New Roman" w:cs="Times New Roman"/>
      <w:color w:val="000000" w:themeColor="text1"/>
      <w:sz w:val="26"/>
      <w:szCs w:val="26"/>
    </w:rPr>
  </w:style>
  <w:style w:type="paragraph" w:customStyle="1" w:styleId="4">
    <w:name w:val="4"/>
    <w:basedOn w:val="ListParagraph"/>
    <w:autoRedefine/>
    <w:qFormat/>
    <w:rsid w:val="003D036D"/>
    <w:pPr>
      <w:numPr>
        <w:numId w:val="23"/>
      </w:numPr>
      <w:autoSpaceDE w:val="0"/>
      <w:autoSpaceDN w:val="0"/>
      <w:adjustRightInd w:val="0"/>
      <w:spacing w:after="0"/>
      <w:ind w:left="360"/>
    </w:pPr>
    <w:rPr>
      <w:rFonts w:ascii="Times New Roman" w:hAnsi="Times New Roman" w:cs="Times New Roman"/>
      <w:bCs/>
      <w:i/>
      <w:color w:val="000000" w:themeColor="text1"/>
      <w:sz w:val="26"/>
      <w:szCs w:val="26"/>
    </w:rPr>
  </w:style>
  <w:style w:type="paragraph" w:customStyle="1" w:styleId="25">
    <w:name w:val="2.5"/>
    <w:basedOn w:val="ListParagraph"/>
    <w:qFormat/>
    <w:rsid w:val="00DA1B33"/>
    <w:pPr>
      <w:numPr>
        <w:ilvl w:val="2"/>
        <w:numId w:val="26"/>
      </w:numPr>
      <w:autoSpaceDE w:val="0"/>
      <w:autoSpaceDN w:val="0"/>
      <w:adjustRightInd w:val="0"/>
      <w:spacing w:before="120" w:after="120"/>
      <w:outlineLvl w:val="2"/>
    </w:pPr>
    <w:rPr>
      <w:rFonts w:ascii="Times New Roman" w:hAnsi="Times New Roman" w:cs="Times New Roman"/>
      <w:b/>
      <w:bCs/>
      <w:i/>
      <w:color w:val="000000" w:themeColor="text1"/>
      <w:sz w:val="26"/>
      <w:szCs w:val="26"/>
    </w:rPr>
  </w:style>
  <w:style w:type="paragraph" w:customStyle="1" w:styleId="c2">
    <w:name w:val="c2"/>
    <w:basedOn w:val="ListParagraph"/>
    <w:autoRedefine/>
    <w:qFormat/>
    <w:rsid w:val="00F135C8"/>
    <w:pPr>
      <w:numPr>
        <w:ilvl w:val="1"/>
        <w:numId w:val="20"/>
      </w:numPr>
      <w:autoSpaceDE w:val="0"/>
      <w:autoSpaceDN w:val="0"/>
      <w:adjustRightInd w:val="0"/>
      <w:spacing w:before="240" w:after="240"/>
      <w:ind w:hanging="720"/>
      <w:outlineLvl w:val="0"/>
    </w:pPr>
    <w:rPr>
      <w:rFonts w:ascii="Times New Roman" w:hAnsi="Times New Roman" w:cs="Times New Roman"/>
      <w:b/>
      <w:color w:val="000000" w:themeColor="text1"/>
      <w:sz w:val="26"/>
      <w:szCs w:val="26"/>
    </w:rPr>
  </w:style>
  <w:style w:type="paragraph" w:customStyle="1" w:styleId="c22">
    <w:name w:val="c2.2"/>
    <w:basedOn w:val="c21"/>
    <w:qFormat/>
    <w:rsid w:val="00DD34E9"/>
    <w:pPr>
      <w:numPr>
        <w:numId w:val="2"/>
      </w:numPr>
      <w:tabs>
        <w:tab w:val="num" w:pos="360"/>
      </w:tabs>
      <w:ind w:left="720" w:firstLine="0"/>
    </w:pPr>
    <w:rPr>
      <w:color w:val="000000" w:themeColor="text1"/>
    </w:rPr>
  </w:style>
  <w:style w:type="paragraph" w:customStyle="1" w:styleId="28">
    <w:name w:val="2.8"/>
    <w:basedOn w:val="ListParagraph"/>
    <w:qFormat/>
    <w:rsid w:val="00DD34E9"/>
    <w:pPr>
      <w:numPr>
        <w:ilvl w:val="3"/>
        <w:numId w:val="27"/>
      </w:numPr>
      <w:tabs>
        <w:tab w:val="num" w:pos="360"/>
      </w:tabs>
      <w:autoSpaceDE w:val="0"/>
      <w:autoSpaceDN w:val="0"/>
      <w:adjustRightInd w:val="0"/>
      <w:spacing w:before="120" w:after="120"/>
      <w:ind w:left="1080" w:firstLine="0"/>
    </w:pPr>
    <w:rPr>
      <w:rFonts w:ascii="Times New Roman" w:hAnsi="Times New Roman" w:cs="Times New Roman"/>
      <w:bCs/>
      <w:i/>
      <w:color w:val="000000" w:themeColor="text1"/>
      <w:sz w:val="26"/>
      <w:szCs w:val="26"/>
    </w:rPr>
  </w:style>
  <w:style w:type="paragraph" w:customStyle="1" w:styleId="29">
    <w:name w:val="2.9"/>
    <w:basedOn w:val="ListParagraph"/>
    <w:autoRedefine/>
    <w:qFormat/>
    <w:rsid w:val="00DD34E9"/>
    <w:pPr>
      <w:numPr>
        <w:ilvl w:val="2"/>
        <w:numId w:val="27"/>
      </w:numPr>
      <w:tabs>
        <w:tab w:val="num" w:pos="360"/>
      </w:tabs>
      <w:autoSpaceDE w:val="0"/>
      <w:autoSpaceDN w:val="0"/>
      <w:adjustRightInd w:val="0"/>
      <w:spacing w:before="120" w:after="120"/>
      <w:ind w:left="720" w:firstLine="0"/>
      <w:outlineLvl w:val="2"/>
    </w:pPr>
    <w:rPr>
      <w:rFonts w:ascii="Times New Roman" w:hAnsi="Times New Roman" w:cs="Times New Roman"/>
      <w:b/>
      <w:bCs/>
      <w:i/>
      <w:color w:val="000000" w:themeColor="text1"/>
      <w:sz w:val="26"/>
      <w:szCs w:val="26"/>
    </w:rPr>
  </w:style>
  <w:style w:type="paragraph" w:customStyle="1" w:styleId="3">
    <w:name w:val="3"/>
    <w:basedOn w:val="ListParagraph"/>
    <w:autoRedefine/>
    <w:qFormat/>
    <w:rsid w:val="00D07664"/>
    <w:pPr>
      <w:numPr>
        <w:ilvl w:val="3"/>
        <w:numId w:val="28"/>
      </w:numPr>
      <w:autoSpaceDE w:val="0"/>
      <w:autoSpaceDN w:val="0"/>
      <w:adjustRightInd w:val="0"/>
      <w:spacing w:after="0"/>
    </w:pPr>
    <w:rPr>
      <w:rFonts w:ascii="Times New Roman" w:hAnsi="Times New Roman" w:cs="Times New Roman"/>
      <w:bCs/>
      <w:color w:val="000000" w:themeColor="text1"/>
      <w:sz w:val="26"/>
      <w:szCs w:val="26"/>
    </w:rPr>
  </w:style>
  <w:style w:type="paragraph" w:customStyle="1" w:styleId="31">
    <w:name w:val="3.1"/>
    <w:basedOn w:val="ListParagraph"/>
    <w:autoRedefine/>
    <w:qFormat/>
    <w:rsid w:val="00D07664"/>
    <w:pPr>
      <w:numPr>
        <w:ilvl w:val="1"/>
        <w:numId w:val="28"/>
      </w:numPr>
      <w:autoSpaceDE w:val="0"/>
      <w:autoSpaceDN w:val="0"/>
      <w:adjustRightInd w:val="0"/>
      <w:spacing w:before="240" w:after="240"/>
      <w:outlineLvl w:val="1"/>
    </w:pPr>
    <w:rPr>
      <w:rFonts w:ascii="Times New Roman" w:hAnsi="Times New Roman" w:cs="Times New Roman"/>
      <w:b/>
      <w:bCs/>
      <w:color w:val="000000" w:themeColor="text1"/>
      <w:sz w:val="26"/>
      <w:szCs w:val="26"/>
    </w:rPr>
  </w:style>
  <w:style w:type="paragraph" w:customStyle="1" w:styleId="32">
    <w:name w:val="3.2"/>
    <w:basedOn w:val="ListParagraph"/>
    <w:autoRedefine/>
    <w:qFormat/>
    <w:rsid w:val="00D07664"/>
    <w:pPr>
      <w:numPr>
        <w:ilvl w:val="2"/>
        <w:numId w:val="28"/>
      </w:numPr>
      <w:spacing w:before="220" w:beforeAutospacing="1" w:after="220" w:afterAutospacing="1"/>
      <w:outlineLvl w:val="2"/>
    </w:pPr>
    <w:rPr>
      <w:rFonts w:ascii="Times New Roman" w:eastAsia="Times New Roman" w:hAnsi="Times New Roman" w:cs="Times New Roman"/>
      <w:b/>
      <w:i/>
      <w:color w:val="000000" w:themeColor="text1"/>
      <w:sz w:val="26"/>
      <w:szCs w:val="26"/>
    </w:rPr>
  </w:style>
  <w:style w:type="table" w:styleId="TableGrid">
    <w:name w:val="Table Grid"/>
    <w:basedOn w:val="TableNormal"/>
    <w:uiPriority w:val="59"/>
    <w:rsid w:val="00D07664"/>
    <w:pPr>
      <w:spacing w:after="0"/>
    </w:pPr>
    <w:rPr>
      <w:color w:val="aut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H\AppData\Roaming\Microsoft\Templates\Cover%20letter%20(blue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7245A-0A3F-47DD-B078-C6A0996FA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Cover letter (blue)</Template>
  <TotalTime>938</TotalTime>
  <Pages>9</Pages>
  <Words>1917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VH</dc:creator>
  <cp:keywords/>
  <dc:description/>
  <cp:lastModifiedBy>Bảo Ngân Văn</cp:lastModifiedBy>
  <cp:revision>48</cp:revision>
  <dcterms:created xsi:type="dcterms:W3CDTF">2018-12-15T08:02:00Z</dcterms:created>
  <dcterms:modified xsi:type="dcterms:W3CDTF">2021-10-05T12:00:00Z</dcterms:modified>
</cp:coreProperties>
</file>